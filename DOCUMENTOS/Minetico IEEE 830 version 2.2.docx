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CEAD" w14:textId="77777777" w:rsidR="001F21F8" w:rsidRDefault="001F21F8"/>
    <w:p w14:paraId="1B608370" w14:textId="77777777" w:rsidR="001F21F8" w:rsidRDefault="001F21F8"/>
    <w:p w14:paraId="609F2931" w14:textId="77777777" w:rsidR="001F21F8" w:rsidRDefault="001F21F8"/>
    <w:p w14:paraId="54FC1DE8" w14:textId="77777777" w:rsidR="001F21F8" w:rsidRDefault="001F21F8"/>
    <w:p w14:paraId="671436B4" w14:textId="77777777" w:rsidR="001F21F8" w:rsidRDefault="001F21F8"/>
    <w:p w14:paraId="0D83870A" w14:textId="77777777" w:rsidR="001F21F8" w:rsidRDefault="001F21F8"/>
    <w:p w14:paraId="09E0307A" w14:textId="77777777" w:rsidR="001F21F8" w:rsidRDefault="001F21F8"/>
    <w:p w14:paraId="78B06161" w14:textId="77777777" w:rsidR="001F21F8" w:rsidRDefault="001F21F8"/>
    <w:p w14:paraId="2194B4C2" w14:textId="77777777" w:rsidR="001F21F8" w:rsidRDefault="001F21F8"/>
    <w:p w14:paraId="60E74D51" w14:textId="77777777" w:rsidR="001F21F8" w:rsidRDefault="001F21F8"/>
    <w:p w14:paraId="248E0A46" w14:textId="77777777" w:rsidR="001F21F8" w:rsidRDefault="001F21F8"/>
    <w:p w14:paraId="782CDDD8" w14:textId="77777777" w:rsidR="001F21F8" w:rsidRDefault="001F21F8"/>
    <w:p w14:paraId="6C478D12" w14:textId="77777777" w:rsidR="001F21F8" w:rsidRDefault="001F21F8"/>
    <w:p w14:paraId="0FFBD112" w14:textId="77777777" w:rsidR="001F21F8" w:rsidRDefault="001F21F8"/>
    <w:p w14:paraId="4A9057CF" w14:textId="77777777" w:rsidR="001F21F8" w:rsidRDefault="001F21F8"/>
    <w:p w14:paraId="1E8589DA" w14:textId="77777777" w:rsidR="001F21F8" w:rsidRDefault="001F21F8"/>
    <w:p w14:paraId="04062805" w14:textId="77777777" w:rsidR="001F21F8" w:rsidRDefault="001F21F8"/>
    <w:p w14:paraId="7B3A07A7" w14:textId="77777777" w:rsidR="001F21F8" w:rsidRDefault="001F21F8"/>
    <w:p w14:paraId="7C448893" w14:textId="77777777" w:rsidR="001F21F8" w:rsidRDefault="001F21F8"/>
    <w:p w14:paraId="6C3879CB" w14:textId="77777777" w:rsidR="001F21F8" w:rsidRDefault="001F21F8"/>
    <w:p w14:paraId="4DA54D77" w14:textId="77777777" w:rsidR="001F21F8" w:rsidRDefault="001F21F8"/>
    <w:p w14:paraId="5999BDA6" w14:textId="77777777" w:rsidR="001F21F8" w:rsidRDefault="001F21F8"/>
    <w:p w14:paraId="7A0D66F6" w14:textId="77777777" w:rsidR="001F21F8" w:rsidRDefault="001F21F8"/>
    <w:p w14:paraId="6F33ED84" w14:textId="77777777" w:rsidR="001F21F8" w:rsidRDefault="001F21F8"/>
    <w:p w14:paraId="362BCE6D" w14:textId="77777777" w:rsidR="001F21F8" w:rsidRDefault="001F21F8"/>
    <w:p w14:paraId="499AED9C" w14:textId="77777777" w:rsidR="001F21F8" w:rsidRDefault="001F21F8"/>
    <w:p w14:paraId="579A547C" w14:textId="77777777" w:rsidR="001F21F8" w:rsidRDefault="001F21F8"/>
    <w:p w14:paraId="56A7F894" w14:textId="77777777" w:rsidR="001F21F8" w:rsidRDefault="001F21F8"/>
    <w:p w14:paraId="04F83650" w14:textId="77777777" w:rsidR="001F21F8" w:rsidRDefault="001F21F8"/>
    <w:p w14:paraId="414847CC" w14:textId="77777777" w:rsidR="001F21F8" w:rsidRDefault="001F21F8"/>
    <w:p w14:paraId="0CF72173" w14:textId="77777777" w:rsidR="001F21F8" w:rsidRDefault="001F21F8"/>
    <w:tbl>
      <w:tblPr>
        <w:tblW w:w="5624" w:type="dxa"/>
        <w:tblInd w:w="28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4"/>
      </w:tblGrid>
      <w:tr w:rsidR="001F21F8" w14:paraId="24DC620C" w14:textId="77777777">
        <w:tblPrEx>
          <w:tblCellMar>
            <w:top w:w="0" w:type="dxa"/>
            <w:bottom w:w="0" w:type="dxa"/>
          </w:tblCellMar>
        </w:tblPrEx>
        <w:tc>
          <w:tcPr>
            <w:tcW w:w="5624" w:type="dxa"/>
            <w:tcBorders>
              <w:top w:val="single" w:sz="18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CADF10" w14:textId="77777777" w:rsidR="001F21F8" w:rsidRDefault="001F21F8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35AA3C4E" w14:textId="77777777" w:rsidR="001F21F8" w:rsidRDefault="00000000">
      <w:pPr>
        <w:pStyle w:val="EstiloPortadaArial15ptNegritaColorpersonalizadoRGB36"/>
      </w:pPr>
      <w:r>
        <w:t>Especificación de requisitos de software</w:t>
      </w:r>
    </w:p>
    <w:p w14:paraId="5ED83CEC" w14:textId="77777777" w:rsidR="001F21F8" w:rsidRDefault="001F21F8">
      <w:pPr>
        <w:pStyle w:val="Portada"/>
        <w:ind w:left="2880"/>
        <w:rPr>
          <w:rFonts w:ascii="Arial" w:hAnsi="Arial" w:cs="Arial"/>
          <w:b/>
          <w:bCs/>
        </w:rPr>
      </w:pPr>
    </w:p>
    <w:p w14:paraId="28A6199B" w14:textId="77777777" w:rsidR="001F21F8" w:rsidRDefault="00000000">
      <w:pPr>
        <w:pStyle w:val="EstiloPortadaArialNegritaColorpersonalizadoRGB36"/>
      </w:pPr>
      <w:r>
        <w:t xml:space="preserve">Proyecto: </w:t>
      </w:r>
      <w:proofErr w:type="spellStart"/>
      <w:r>
        <w:t>Minetico</w:t>
      </w:r>
      <w:proofErr w:type="spellEnd"/>
    </w:p>
    <w:p w14:paraId="07310A0E" w14:textId="77777777" w:rsidR="001F21F8" w:rsidRDefault="00000000">
      <w:pPr>
        <w:pStyle w:val="Lista2"/>
        <w:ind w:left="3163"/>
      </w:pPr>
      <w:r>
        <w:rPr>
          <w:rFonts w:cs="Arial"/>
          <w:color w:val="241A61"/>
          <w:sz w:val="22"/>
        </w:rPr>
        <w:t>Revisión [99.99]</w:t>
      </w:r>
    </w:p>
    <w:p w14:paraId="7F5B7E25" w14:textId="77777777" w:rsidR="001F21F8" w:rsidRDefault="001F21F8">
      <w:pPr>
        <w:ind w:left="2700"/>
      </w:pPr>
    </w:p>
    <w:p w14:paraId="74034115" w14:textId="77777777" w:rsidR="001F21F8" w:rsidRDefault="001F21F8">
      <w:pPr>
        <w:ind w:left="2700"/>
      </w:pPr>
    </w:p>
    <w:p w14:paraId="3BE4B558" w14:textId="77777777" w:rsidR="001F21F8" w:rsidRDefault="001F21F8">
      <w:pPr>
        <w:ind w:left="2700"/>
      </w:pPr>
    </w:p>
    <w:p w14:paraId="500DCE67" w14:textId="77777777" w:rsidR="001F21F8" w:rsidRDefault="001F21F8">
      <w:pPr>
        <w:ind w:left="2700"/>
      </w:pPr>
    </w:p>
    <w:p w14:paraId="3CB432AA" w14:textId="77777777" w:rsidR="001F21F8" w:rsidRDefault="001F21F8">
      <w:pPr>
        <w:ind w:left="2700"/>
      </w:pPr>
    </w:p>
    <w:p w14:paraId="68087727" w14:textId="77777777" w:rsidR="001F21F8" w:rsidRDefault="001F21F8">
      <w:pPr>
        <w:ind w:left="2700"/>
      </w:pPr>
    </w:p>
    <w:p w14:paraId="27CFF361" w14:textId="77777777" w:rsidR="001F21F8" w:rsidRDefault="001F21F8">
      <w:pPr>
        <w:ind w:left="2700"/>
      </w:pPr>
    </w:p>
    <w:p w14:paraId="6FB88C67" w14:textId="77777777" w:rsidR="001F21F8" w:rsidRDefault="001F21F8">
      <w:pPr>
        <w:ind w:left="2700"/>
      </w:pPr>
    </w:p>
    <w:p w14:paraId="15EF4627" w14:textId="77777777" w:rsidR="001F21F8" w:rsidRDefault="001F21F8">
      <w:pPr>
        <w:ind w:left="2700"/>
      </w:pPr>
    </w:p>
    <w:p w14:paraId="17630E07" w14:textId="77777777" w:rsidR="001F21F8" w:rsidRDefault="001F21F8">
      <w:pPr>
        <w:ind w:left="2700"/>
      </w:pPr>
    </w:p>
    <w:p w14:paraId="4E1DDD70" w14:textId="77777777" w:rsidR="001F21F8" w:rsidRDefault="001F21F8">
      <w:pPr>
        <w:ind w:left="2700"/>
      </w:pPr>
    </w:p>
    <w:p w14:paraId="6AC4E2AF" w14:textId="77777777" w:rsidR="001F21F8" w:rsidRDefault="001F21F8">
      <w:pPr>
        <w:ind w:left="2700"/>
      </w:pPr>
    </w:p>
    <w:p w14:paraId="1E393AFA" w14:textId="77777777" w:rsidR="001F21F8" w:rsidRDefault="001F21F8">
      <w:pPr>
        <w:ind w:left="2700"/>
      </w:pPr>
    </w:p>
    <w:p w14:paraId="149855C6" w14:textId="77777777" w:rsidR="001F21F8" w:rsidRDefault="001F21F8">
      <w:pPr>
        <w:ind w:left="2700"/>
      </w:pPr>
    </w:p>
    <w:p w14:paraId="331F5550" w14:textId="77777777" w:rsidR="001F21F8" w:rsidRDefault="001F21F8">
      <w:pPr>
        <w:ind w:left="2700"/>
      </w:pPr>
    </w:p>
    <w:tbl>
      <w:tblPr>
        <w:tblW w:w="5804" w:type="dxa"/>
        <w:tblInd w:w="27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3"/>
        <w:gridCol w:w="804"/>
        <w:gridCol w:w="2937"/>
      </w:tblGrid>
      <w:tr w:rsidR="001F21F8" w14:paraId="3AB9E02F" w14:textId="77777777">
        <w:tblPrEx>
          <w:tblCellMar>
            <w:top w:w="0" w:type="dxa"/>
            <w:bottom w:w="0" w:type="dxa"/>
          </w:tblCellMar>
        </w:tblPrEx>
        <w:tc>
          <w:tcPr>
            <w:tcW w:w="2063" w:type="dxa"/>
            <w:tcBorders>
              <w:top w:val="single" w:sz="18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18A35F" w14:textId="77777777" w:rsidR="001F21F8" w:rsidRDefault="00000000">
            <w:pPr>
              <w:jc w:val="center"/>
            </w:pPr>
            <w:r>
              <w:br/>
            </w:r>
          </w:p>
        </w:tc>
        <w:tc>
          <w:tcPr>
            <w:tcW w:w="804" w:type="dxa"/>
            <w:tcBorders>
              <w:top w:val="single" w:sz="18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04E06" w14:textId="77777777" w:rsidR="001F21F8" w:rsidRDefault="001F21F8">
            <w:pPr>
              <w:jc w:val="center"/>
            </w:pPr>
          </w:p>
        </w:tc>
        <w:tc>
          <w:tcPr>
            <w:tcW w:w="2937" w:type="dxa"/>
            <w:tcBorders>
              <w:top w:val="single" w:sz="18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DFE2634" w14:textId="77777777" w:rsidR="001F21F8" w:rsidRDefault="001F21F8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2A0C738E" w14:textId="77777777" w:rsidR="001F21F8" w:rsidRDefault="00000000">
            <w:pPr>
              <w:jc w:val="right"/>
            </w:pPr>
            <w:r>
              <w:rPr>
                <w:rFonts w:cs="Arial"/>
                <w:color w:val="241A61"/>
                <w:sz w:val="18"/>
              </w:rPr>
              <w:t>[Mes de año]</w:t>
            </w:r>
          </w:p>
        </w:tc>
      </w:tr>
    </w:tbl>
    <w:p w14:paraId="07DA3D80" w14:textId="77777777" w:rsidR="00000000" w:rsidRDefault="00000000">
      <w:pPr>
        <w:sectPr w:rsidR="00000000">
          <w:headerReference w:type="default" r:id="rId8"/>
          <w:foot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5A76037B" w14:textId="77777777" w:rsidR="001F21F8" w:rsidRDefault="001F21F8">
      <w:pPr>
        <w:pStyle w:val="Textoindependiente"/>
      </w:pPr>
    </w:p>
    <w:p w14:paraId="7C70776C" w14:textId="77777777" w:rsidR="001F21F8" w:rsidRDefault="001F21F8">
      <w:pPr>
        <w:pStyle w:val="Textoindependiente"/>
      </w:pPr>
    </w:p>
    <w:p w14:paraId="01A2601A" w14:textId="77777777" w:rsidR="001F21F8" w:rsidRDefault="001F21F8">
      <w:pPr>
        <w:pStyle w:val="Textoindependiente"/>
      </w:pPr>
    </w:p>
    <w:p w14:paraId="4D4D6E48" w14:textId="77777777" w:rsidR="001F21F8" w:rsidRDefault="001F21F8">
      <w:pPr>
        <w:pStyle w:val="Textoindependiente"/>
      </w:pPr>
    </w:p>
    <w:p w14:paraId="2E8C99C6" w14:textId="77777777" w:rsidR="001F21F8" w:rsidRDefault="001F21F8">
      <w:pPr>
        <w:pStyle w:val="Textoindependiente"/>
      </w:pPr>
    </w:p>
    <w:p w14:paraId="62F40929" w14:textId="77777777" w:rsidR="001F21F8" w:rsidRDefault="001F21F8">
      <w:pPr>
        <w:pStyle w:val="Textoindependiente"/>
      </w:pPr>
    </w:p>
    <w:p w14:paraId="471047A1" w14:textId="77777777" w:rsidR="001F21F8" w:rsidRDefault="001F21F8">
      <w:pPr>
        <w:pStyle w:val="Textoindependiente"/>
      </w:pPr>
    </w:p>
    <w:p w14:paraId="5698CE3E" w14:textId="77777777" w:rsidR="001F21F8" w:rsidRDefault="001F21F8">
      <w:pPr>
        <w:pStyle w:val="Textoindependiente"/>
      </w:pPr>
    </w:p>
    <w:p w14:paraId="3F2D09CC" w14:textId="77777777" w:rsidR="001F21F8" w:rsidRDefault="001F21F8">
      <w:pPr>
        <w:pStyle w:val="Textoindependiente"/>
      </w:pPr>
    </w:p>
    <w:p w14:paraId="3DDDB8D1" w14:textId="77777777" w:rsidR="001F21F8" w:rsidRDefault="001F21F8">
      <w:pPr>
        <w:pStyle w:val="Textoindependiente"/>
      </w:pPr>
    </w:p>
    <w:p w14:paraId="7E07FE5E" w14:textId="77777777" w:rsidR="001F21F8" w:rsidRDefault="001F21F8">
      <w:pPr>
        <w:pStyle w:val="Textoindependiente"/>
      </w:pPr>
    </w:p>
    <w:p w14:paraId="13B65131" w14:textId="77777777" w:rsidR="001F21F8" w:rsidRDefault="001F21F8">
      <w:pPr>
        <w:pStyle w:val="Textoindependiente"/>
      </w:pPr>
    </w:p>
    <w:p w14:paraId="54556DC9" w14:textId="77777777" w:rsidR="001F21F8" w:rsidRDefault="001F21F8">
      <w:pPr>
        <w:pStyle w:val="Textoindependiente"/>
      </w:pPr>
    </w:p>
    <w:p w14:paraId="6C619F91" w14:textId="77777777" w:rsidR="001F21F8" w:rsidRDefault="001F21F8">
      <w:pPr>
        <w:pStyle w:val="Textoindependiente"/>
      </w:pPr>
    </w:p>
    <w:p w14:paraId="78337EED" w14:textId="77777777" w:rsidR="001F21F8" w:rsidRDefault="001F21F8">
      <w:pPr>
        <w:pStyle w:val="Textoindependiente"/>
      </w:pPr>
    </w:p>
    <w:p w14:paraId="6A9930AC" w14:textId="77777777" w:rsidR="001F21F8" w:rsidRDefault="001F21F8">
      <w:pPr>
        <w:pStyle w:val="Textoindependiente"/>
      </w:pPr>
    </w:p>
    <w:p w14:paraId="11ED29F4" w14:textId="77777777" w:rsidR="001F21F8" w:rsidRDefault="001F21F8">
      <w:pPr>
        <w:pStyle w:val="Textoindependiente"/>
      </w:pPr>
    </w:p>
    <w:p w14:paraId="526F2598" w14:textId="77777777" w:rsidR="001F21F8" w:rsidRDefault="001F21F8">
      <w:pPr>
        <w:pStyle w:val="Textoindependiente"/>
      </w:pPr>
    </w:p>
    <w:p w14:paraId="0D021BA7" w14:textId="77777777" w:rsidR="001F21F8" w:rsidRDefault="001F21F8">
      <w:pPr>
        <w:pStyle w:val="Textoindependiente"/>
      </w:pPr>
    </w:p>
    <w:p w14:paraId="24EB8A92" w14:textId="77777777" w:rsidR="001F21F8" w:rsidRDefault="001F21F8">
      <w:pPr>
        <w:pStyle w:val="Textoindependiente"/>
      </w:pPr>
    </w:p>
    <w:p w14:paraId="7B2FBFA7" w14:textId="77777777" w:rsidR="001F21F8" w:rsidRDefault="001F21F8">
      <w:pPr>
        <w:pStyle w:val="Textoindependiente"/>
      </w:pPr>
    </w:p>
    <w:p w14:paraId="71D867D8" w14:textId="77777777" w:rsidR="001F21F8" w:rsidRDefault="001F21F8">
      <w:pPr>
        <w:pStyle w:val="Textoindependiente"/>
      </w:pPr>
    </w:p>
    <w:p w14:paraId="1614C52E" w14:textId="77777777" w:rsidR="001F21F8" w:rsidRDefault="001F21F8">
      <w:pPr>
        <w:pStyle w:val="Textoindependiente"/>
      </w:pPr>
    </w:p>
    <w:p w14:paraId="35DD24FE" w14:textId="77777777" w:rsidR="001F21F8" w:rsidRDefault="001F21F8">
      <w:pPr>
        <w:pStyle w:val="Textoindependiente"/>
      </w:pPr>
    </w:p>
    <w:p w14:paraId="7FE0EF59" w14:textId="77777777" w:rsidR="001F21F8" w:rsidRDefault="001F21F8">
      <w:pPr>
        <w:pStyle w:val="Textoindependiente"/>
      </w:pPr>
    </w:p>
    <w:p w14:paraId="734B29AE" w14:textId="77777777" w:rsidR="001F21F8" w:rsidRDefault="001F21F8">
      <w:pPr>
        <w:pStyle w:val="Textoindependiente"/>
      </w:pPr>
    </w:p>
    <w:p w14:paraId="258AFE42" w14:textId="77777777" w:rsidR="001F21F8" w:rsidRDefault="001F21F8">
      <w:pPr>
        <w:pStyle w:val="Textoindependiente"/>
      </w:pPr>
    </w:p>
    <w:p w14:paraId="6049022A" w14:textId="77777777" w:rsidR="001F21F8" w:rsidRDefault="001F21F8">
      <w:pPr>
        <w:pStyle w:val="Textoindependiente"/>
      </w:pPr>
    </w:p>
    <w:p w14:paraId="6BE4FD71" w14:textId="77777777" w:rsidR="001F21F8" w:rsidRDefault="001F21F8">
      <w:pPr>
        <w:pStyle w:val="Textoindependiente"/>
      </w:pPr>
    </w:p>
    <w:p w14:paraId="4ADBBF60" w14:textId="77777777" w:rsidR="001F21F8" w:rsidRDefault="00000000">
      <w:pPr>
        <w:pStyle w:val="Textoindependiente"/>
        <w:sectPr w:rsidR="001F21F8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cols w:space="720"/>
          <w:titlePg/>
        </w:sectPr>
      </w:pPr>
      <w:r>
        <w:t xml:space="preserve">De la plantilla de formato del documento © &amp; </w:t>
      </w:r>
      <w:proofErr w:type="spellStart"/>
      <w:r>
        <w:t>Coloriuris</w:t>
      </w:r>
      <w:proofErr w:type="spellEnd"/>
      <w:r>
        <w:t xml:space="preserve"> http://www.qualitatis.org</w:t>
      </w:r>
    </w:p>
    <w:p w14:paraId="6B49B24B" w14:textId="77777777" w:rsidR="001F21F8" w:rsidRDefault="00000000">
      <w:pPr>
        <w:pStyle w:val="Titulo1sinnumeracion"/>
      </w:pPr>
      <w:bookmarkStart w:id="0" w:name="_Toc225101714"/>
      <w:r>
        <w:lastRenderedPageBreak/>
        <w:t>Ficha del documento</w:t>
      </w:r>
      <w:bookmarkEnd w:id="0"/>
    </w:p>
    <w:p w14:paraId="0549E115" w14:textId="77777777" w:rsidR="001F21F8" w:rsidRDefault="001F21F8"/>
    <w:p w14:paraId="7E4CA397" w14:textId="77777777" w:rsidR="001F21F8" w:rsidRDefault="001F21F8"/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6"/>
        <w:gridCol w:w="1079"/>
        <w:gridCol w:w="2991"/>
        <w:gridCol w:w="3248"/>
      </w:tblGrid>
      <w:tr w:rsidR="001F21F8" w14:paraId="58586BA4" w14:textId="77777777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CC433" w14:textId="77777777" w:rsidR="001F21F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FCB8C" w14:textId="77777777" w:rsidR="001F21F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Revisión</w:t>
            </w:r>
          </w:p>
        </w:tc>
        <w:tc>
          <w:tcPr>
            <w:tcW w:w="29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0665D" w14:textId="77777777" w:rsidR="001F21F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3F9F0" w14:textId="77777777" w:rsidR="001F21F8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Verificado </w:t>
            </w:r>
            <w:proofErr w:type="spellStart"/>
            <w:r>
              <w:rPr>
                <w:b/>
              </w:rPr>
              <w:t>dep</w:t>
            </w:r>
            <w:proofErr w:type="spellEnd"/>
            <w:r>
              <w:rPr>
                <w:b/>
              </w:rPr>
              <w:t>. calidad.</w:t>
            </w:r>
          </w:p>
        </w:tc>
      </w:tr>
      <w:tr w:rsidR="001F21F8" w14:paraId="09C0A4D4" w14:textId="77777777">
        <w:tblPrEx>
          <w:tblCellMar>
            <w:top w:w="0" w:type="dxa"/>
            <w:bottom w:w="0" w:type="dxa"/>
          </w:tblCellMar>
        </w:tblPrEx>
        <w:trPr>
          <w:trHeight w:val="1134"/>
        </w:trPr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64B5E" w14:textId="77777777" w:rsidR="001F21F8" w:rsidRDefault="001F21F8"/>
        </w:tc>
        <w:tc>
          <w:tcPr>
            <w:tcW w:w="10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26385A" w14:textId="77777777" w:rsidR="001F21F8" w:rsidRDefault="001F21F8"/>
        </w:tc>
        <w:tc>
          <w:tcPr>
            <w:tcW w:w="29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CC16A" w14:textId="77777777" w:rsidR="001F21F8" w:rsidRDefault="00000000">
            <w:r>
              <w:t>Andres Felipe Ardila Neira</w:t>
            </w:r>
          </w:p>
          <w:p w14:paraId="33A4EEED" w14:textId="77777777" w:rsidR="001F21F8" w:rsidRDefault="00000000">
            <w:r>
              <w:t>Duván Andres Alarcón Mora</w:t>
            </w:r>
          </w:p>
          <w:p w14:paraId="596ED7D5" w14:textId="77777777" w:rsidR="001F21F8" w:rsidRDefault="00000000">
            <w:r>
              <w:t>Dilan Andres Ayala Lobo</w:t>
            </w:r>
          </w:p>
          <w:p w14:paraId="0C5AE923" w14:textId="77777777" w:rsidR="001F21F8" w:rsidRDefault="00000000">
            <w:r>
              <w:t xml:space="preserve">Miguel </w:t>
            </w:r>
            <w:proofErr w:type="spellStart"/>
            <w:r>
              <w:t>Angel</w:t>
            </w:r>
            <w:proofErr w:type="spellEnd"/>
            <w:r>
              <w:t xml:space="preserve"> Veloza Soler</w:t>
            </w:r>
          </w:p>
          <w:p w14:paraId="16AEA6A1" w14:textId="77777777" w:rsidR="001F21F8" w:rsidRDefault="001F21F8"/>
        </w:tc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B29D5" w14:textId="77777777" w:rsidR="001F21F8" w:rsidRDefault="001F21F8">
            <w:pPr>
              <w:jc w:val="center"/>
            </w:pPr>
          </w:p>
        </w:tc>
      </w:tr>
    </w:tbl>
    <w:p w14:paraId="3E800154" w14:textId="77777777" w:rsidR="001F21F8" w:rsidRDefault="001F21F8"/>
    <w:p w14:paraId="4FBFC2B7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A9DC019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0DF3BD9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F07D995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B331C99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2DCC99D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B2F5012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11F99AF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4578B91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D920DF8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72ECA32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90FB79B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B038E2C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2721828" w14:textId="77777777" w:rsidR="001F21F8" w:rsidRDefault="00000000">
      <w:pPr>
        <w:pStyle w:val="Encabezado"/>
        <w:tabs>
          <w:tab w:val="clear" w:pos="4252"/>
          <w:tab w:val="clear" w:pos="8504"/>
        </w:tabs>
      </w:pPr>
      <w:r>
        <w:rPr>
          <w:rFonts w:cs="Arial"/>
        </w:rPr>
        <w:t>Documento validado por las partes en fecha:</w:t>
      </w:r>
      <w:r>
        <w:t xml:space="preserve"> [</w:t>
      </w:r>
      <w:r>
        <w:rPr>
          <w:color w:val="0000FF"/>
        </w:rPr>
        <w:t>Fecha</w:t>
      </w:r>
      <w:r>
        <w:t>]</w:t>
      </w:r>
    </w:p>
    <w:p w14:paraId="7E159F34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tbl>
      <w:tblPr>
        <w:tblW w:w="8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8"/>
        <w:gridCol w:w="4256"/>
      </w:tblGrid>
      <w:tr w:rsidR="001F21F8" w14:paraId="24B64D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98494" w14:textId="77777777" w:rsidR="001F21F8" w:rsidRDefault="0000000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>
              <w:rPr>
                <w:rFonts w:cs="Arial"/>
                <w:lang w:val="fr-FR"/>
              </w:rPr>
              <w:t>Por el cliente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FF0D1" w14:textId="77777777" w:rsidR="001F21F8" w:rsidRDefault="00000000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>
              <w:rPr>
                <w:rFonts w:cs="Arial"/>
                <w:lang w:val="fr-FR"/>
              </w:rPr>
              <w:t xml:space="preserve">Por la </w:t>
            </w:r>
            <w:proofErr w:type="spellStart"/>
            <w:r>
              <w:rPr>
                <w:rFonts w:cs="Arial"/>
                <w:lang w:val="fr-FR"/>
              </w:rPr>
              <w:t>empresa</w:t>
            </w:r>
            <w:proofErr w:type="spellEnd"/>
            <w:r>
              <w:rPr>
                <w:rFonts w:cs="Arial"/>
                <w:lang w:val="fr-FR"/>
              </w:rPr>
              <w:t xml:space="preserve"> </w:t>
            </w:r>
            <w:proofErr w:type="spellStart"/>
            <w:r>
              <w:rPr>
                <w:rFonts w:cs="Arial"/>
                <w:lang w:val="fr-FR"/>
              </w:rPr>
              <w:t>suministradora</w:t>
            </w:r>
            <w:proofErr w:type="spellEnd"/>
          </w:p>
        </w:tc>
      </w:tr>
      <w:tr w:rsidR="001F21F8" w14:paraId="2512A9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BF852" w14:textId="77777777" w:rsidR="001F21F8" w:rsidRDefault="001F21F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2206E" w14:textId="77777777" w:rsidR="001F21F8" w:rsidRDefault="001F21F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68A2F01B" w14:textId="77777777" w:rsidR="001F21F8" w:rsidRDefault="001F21F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4DE22079" w14:textId="77777777" w:rsidR="001F21F8" w:rsidRDefault="001F21F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7704B040" w14:textId="77777777" w:rsidR="001F21F8" w:rsidRDefault="001F21F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09EA6F7B" w14:textId="77777777" w:rsidR="001F21F8" w:rsidRDefault="001F21F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01C36847" w14:textId="77777777" w:rsidR="001F21F8" w:rsidRDefault="001F21F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40840DD0" w14:textId="77777777" w:rsidR="001F21F8" w:rsidRDefault="001F21F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="001F21F8" w14:paraId="2DF390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BC187" w14:textId="77777777" w:rsidR="001F21F8" w:rsidRDefault="0000000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>
              <w:rPr>
                <w:rFonts w:cs="Arial"/>
              </w:rPr>
              <w:t xml:space="preserve">Fdo. D./ Dia 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C3900" w14:textId="77777777" w:rsidR="001F21F8" w:rsidRDefault="00000000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>
              <w:rPr>
                <w:rFonts w:cs="Arial"/>
              </w:rPr>
              <w:t>Fdo. D./Dia</w:t>
            </w:r>
          </w:p>
        </w:tc>
      </w:tr>
    </w:tbl>
    <w:p w14:paraId="73FADCEE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79FA8846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1B4AE256" w14:textId="77777777" w:rsidR="001F21F8" w:rsidRDefault="001F21F8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22D9CF4A" w14:textId="77777777" w:rsidR="001F21F8" w:rsidRDefault="001F21F8">
      <w:pPr>
        <w:pStyle w:val="Encabezado"/>
        <w:tabs>
          <w:tab w:val="clear" w:pos="4252"/>
          <w:tab w:val="clear" w:pos="8504"/>
        </w:tabs>
      </w:pPr>
    </w:p>
    <w:p w14:paraId="18F21FC1" w14:textId="77777777" w:rsidR="001F21F8" w:rsidRDefault="001F21F8"/>
    <w:p w14:paraId="1BB8E8BC" w14:textId="77777777" w:rsidR="001F21F8" w:rsidRDefault="001F21F8"/>
    <w:p w14:paraId="1FC541ED" w14:textId="77777777" w:rsidR="001F21F8" w:rsidRDefault="001F21F8">
      <w:pPr>
        <w:sectPr w:rsidR="001F21F8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6D7EDB77" w14:textId="77777777" w:rsidR="001F21F8" w:rsidRDefault="00000000">
      <w:pPr>
        <w:pStyle w:val="Titulo1sinnumeracion"/>
      </w:pPr>
      <w:bookmarkStart w:id="1" w:name="_Toc225101715"/>
      <w:r>
        <w:lastRenderedPageBreak/>
        <w:t>Contenido</w:t>
      </w:r>
      <w:bookmarkEnd w:id="1"/>
    </w:p>
    <w:p w14:paraId="36B6512D" w14:textId="77777777" w:rsidR="001F21F8" w:rsidRDefault="00000000">
      <w:pPr>
        <w:pStyle w:val="TDC1"/>
        <w:tabs>
          <w:tab w:val="right" w:pos="8494"/>
        </w:tabs>
      </w:pPr>
      <w:r>
        <w:rPr>
          <w:rFonts w:cs="Arial"/>
          <w:caps w:val="0"/>
          <w:kern w:val="3"/>
          <w:sz w:val="32"/>
          <w:szCs w:val="32"/>
        </w:rPr>
        <w:fldChar w:fldCharType="begin"/>
      </w:r>
      <w:r>
        <w:instrText xml:space="preserve"> TOC \o "1-3" \u \h </w:instrText>
      </w:r>
      <w:r>
        <w:rPr>
          <w:rFonts w:cs="Arial"/>
          <w:caps w:val="0"/>
          <w:kern w:val="3"/>
          <w:sz w:val="32"/>
          <w:szCs w:val="32"/>
        </w:rPr>
        <w:fldChar w:fldCharType="separate"/>
      </w:r>
      <w:hyperlink r:id="rId19" w:history="1">
        <w:r>
          <w:rPr>
            <w:rStyle w:val="Hipervnculo"/>
          </w:rPr>
          <w:t>Ficha del documento</w:t>
        </w:r>
        <w:r>
          <w:tab/>
          <w:t>3</w:t>
        </w:r>
      </w:hyperlink>
    </w:p>
    <w:p w14:paraId="0B550963" w14:textId="77777777" w:rsidR="001F21F8" w:rsidRDefault="00000000">
      <w:pPr>
        <w:pStyle w:val="TDC1"/>
        <w:tabs>
          <w:tab w:val="right" w:pos="8494"/>
        </w:tabs>
      </w:pPr>
      <w:hyperlink r:id="rId20" w:history="1">
        <w:r>
          <w:rPr>
            <w:rStyle w:val="Hipervnculo"/>
          </w:rPr>
          <w:t>Contenido</w:t>
        </w:r>
        <w:r>
          <w:tab/>
          <w:t>4</w:t>
        </w:r>
      </w:hyperlink>
    </w:p>
    <w:p w14:paraId="5855CCDE" w14:textId="77777777" w:rsidR="001F21F8" w:rsidRDefault="00000000">
      <w:pPr>
        <w:pStyle w:val="TDC1"/>
        <w:tabs>
          <w:tab w:val="right" w:pos="480"/>
          <w:tab w:val="right" w:pos="8494"/>
        </w:tabs>
      </w:pPr>
      <w:hyperlink r:id="rId21" w:history="1">
        <w:r>
          <w:rPr>
            <w:rStyle w:val="Hipervnculo"/>
          </w:rPr>
          <w:t>1</w:t>
        </w:r>
        <w:r>
          <w:rPr>
            <w:rFonts w:ascii="Aptos" w:eastAsia="Yu Mincho" w:hAnsi="Aptos" w:cs="Arial"/>
            <w:b w:val="0"/>
            <w:bCs w:val="0"/>
            <w:caps w:val="0"/>
            <w:kern w:val="3"/>
            <w:sz w:val="24"/>
            <w:szCs w:val="24"/>
            <w:lang w:val="es-CO" w:eastAsia="es-CO"/>
          </w:rPr>
          <w:tab/>
        </w:r>
        <w:r>
          <w:rPr>
            <w:rStyle w:val="Hipervnculo"/>
          </w:rPr>
          <w:t>Introducción</w:t>
        </w:r>
        <w:r>
          <w:tab/>
          <w:t>6</w:t>
        </w:r>
      </w:hyperlink>
    </w:p>
    <w:p w14:paraId="6EA13970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22" w:history="1">
        <w:r>
          <w:rPr>
            <w:rStyle w:val="Hipervnculo"/>
          </w:rPr>
          <w:t>1.1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Propósito</w:t>
        </w:r>
        <w:r>
          <w:tab/>
          <w:t>6</w:t>
        </w:r>
      </w:hyperlink>
    </w:p>
    <w:p w14:paraId="3A2560E5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23" w:history="1">
        <w:r>
          <w:rPr>
            <w:rStyle w:val="Hipervnculo"/>
          </w:rPr>
          <w:t>1.2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Alcance</w:t>
        </w:r>
        <w:r>
          <w:tab/>
          <w:t>6</w:t>
        </w:r>
      </w:hyperlink>
    </w:p>
    <w:p w14:paraId="4702F78D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24" w:history="1">
        <w:r>
          <w:rPr>
            <w:rStyle w:val="Hipervnculo"/>
          </w:rPr>
          <w:t>1.3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Personal involucrado</w:t>
        </w:r>
        <w:r>
          <w:tab/>
          <w:t>6</w:t>
        </w:r>
      </w:hyperlink>
    </w:p>
    <w:p w14:paraId="57DFA534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25" w:history="1">
        <w:r>
          <w:rPr>
            <w:rStyle w:val="Hipervnculo"/>
          </w:rPr>
          <w:t>1.4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Definiciones, acrónimos y abreviaturas</w:t>
        </w:r>
        <w:r>
          <w:tab/>
          <w:t>6</w:t>
        </w:r>
      </w:hyperlink>
    </w:p>
    <w:p w14:paraId="39D19295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26" w:history="1">
        <w:r>
          <w:rPr>
            <w:rStyle w:val="Hipervnculo"/>
          </w:rPr>
          <w:t>1.5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Referencias</w:t>
        </w:r>
        <w:r>
          <w:tab/>
          <w:t>6</w:t>
        </w:r>
      </w:hyperlink>
    </w:p>
    <w:p w14:paraId="37F13E0A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27" w:history="1">
        <w:r>
          <w:rPr>
            <w:rStyle w:val="Hipervnculo"/>
          </w:rPr>
          <w:t>1.6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Resumen</w:t>
        </w:r>
        <w:r>
          <w:tab/>
          <w:t>6</w:t>
        </w:r>
      </w:hyperlink>
    </w:p>
    <w:p w14:paraId="3CE5CC4A" w14:textId="77777777" w:rsidR="001F21F8" w:rsidRDefault="00000000">
      <w:pPr>
        <w:pStyle w:val="TDC1"/>
        <w:tabs>
          <w:tab w:val="right" w:pos="480"/>
          <w:tab w:val="right" w:pos="8494"/>
        </w:tabs>
      </w:pPr>
      <w:hyperlink r:id="rId28" w:history="1">
        <w:r>
          <w:rPr>
            <w:rStyle w:val="Hipervnculo"/>
          </w:rPr>
          <w:t>2</w:t>
        </w:r>
        <w:r>
          <w:rPr>
            <w:rFonts w:ascii="Aptos" w:eastAsia="Yu Mincho" w:hAnsi="Aptos" w:cs="Arial"/>
            <w:b w:val="0"/>
            <w:bCs w:val="0"/>
            <w:caps w:val="0"/>
            <w:kern w:val="3"/>
            <w:sz w:val="24"/>
            <w:szCs w:val="24"/>
            <w:lang w:val="es-CO" w:eastAsia="es-CO"/>
          </w:rPr>
          <w:tab/>
        </w:r>
        <w:r>
          <w:rPr>
            <w:rStyle w:val="Hipervnculo"/>
          </w:rPr>
          <w:t>Descripción general</w:t>
        </w:r>
        <w:r>
          <w:tab/>
          <w:t>7</w:t>
        </w:r>
      </w:hyperlink>
    </w:p>
    <w:p w14:paraId="56DB17BC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29" w:history="1">
        <w:r>
          <w:rPr>
            <w:rStyle w:val="Hipervnculo"/>
          </w:rPr>
          <w:t>2.1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Perspectiva del producto</w:t>
        </w:r>
        <w:r>
          <w:tab/>
          <w:t>7</w:t>
        </w:r>
      </w:hyperlink>
    </w:p>
    <w:p w14:paraId="2E2A73DF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30" w:history="1">
        <w:r>
          <w:rPr>
            <w:rStyle w:val="Hipervnculo"/>
          </w:rPr>
          <w:t>2.2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Funcionalidad del producto</w:t>
        </w:r>
        <w:r>
          <w:tab/>
          <w:t>7</w:t>
        </w:r>
      </w:hyperlink>
    </w:p>
    <w:p w14:paraId="2DABED0F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31" w:history="1">
        <w:r>
          <w:rPr>
            <w:rStyle w:val="Hipervnculo"/>
          </w:rPr>
          <w:t>2.3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Características de los usuarios</w:t>
        </w:r>
        <w:r>
          <w:tab/>
          <w:t>7</w:t>
        </w:r>
      </w:hyperlink>
    </w:p>
    <w:p w14:paraId="37B21105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32" w:history="1">
        <w:r>
          <w:rPr>
            <w:rStyle w:val="Hipervnculo"/>
          </w:rPr>
          <w:t>2.4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Restricciones</w:t>
        </w:r>
        <w:r>
          <w:tab/>
          <w:t>7</w:t>
        </w:r>
      </w:hyperlink>
    </w:p>
    <w:p w14:paraId="4543CBFA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33" w:history="1">
        <w:r>
          <w:rPr>
            <w:rStyle w:val="Hipervnculo"/>
          </w:rPr>
          <w:t>2.5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Suposiciones y dependencias</w:t>
        </w:r>
        <w:r>
          <w:tab/>
          <w:t>7</w:t>
        </w:r>
      </w:hyperlink>
    </w:p>
    <w:p w14:paraId="54F50385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34" w:history="1">
        <w:r>
          <w:rPr>
            <w:rStyle w:val="Hipervnculo"/>
          </w:rPr>
          <w:t>2.6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Evolución previsible del sistema</w:t>
        </w:r>
        <w:r>
          <w:tab/>
          <w:t>7</w:t>
        </w:r>
      </w:hyperlink>
    </w:p>
    <w:p w14:paraId="5694ED04" w14:textId="77777777" w:rsidR="001F21F8" w:rsidRDefault="00000000">
      <w:pPr>
        <w:pStyle w:val="TDC1"/>
        <w:tabs>
          <w:tab w:val="right" w:pos="480"/>
          <w:tab w:val="right" w:pos="8494"/>
        </w:tabs>
      </w:pPr>
      <w:hyperlink r:id="rId35" w:history="1">
        <w:r>
          <w:rPr>
            <w:rStyle w:val="Hipervnculo"/>
          </w:rPr>
          <w:t>3</w:t>
        </w:r>
        <w:r>
          <w:rPr>
            <w:rFonts w:ascii="Aptos" w:eastAsia="Yu Mincho" w:hAnsi="Aptos" w:cs="Arial"/>
            <w:b w:val="0"/>
            <w:bCs w:val="0"/>
            <w:caps w:val="0"/>
            <w:kern w:val="3"/>
            <w:sz w:val="24"/>
            <w:szCs w:val="24"/>
            <w:lang w:val="es-CO" w:eastAsia="es-CO"/>
          </w:rPr>
          <w:tab/>
        </w:r>
        <w:r>
          <w:rPr>
            <w:rStyle w:val="Hipervnculo"/>
          </w:rPr>
          <w:t>Requisitos específicos</w:t>
        </w:r>
        <w:r>
          <w:tab/>
          <w:t>7</w:t>
        </w:r>
      </w:hyperlink>
    </w:p>
    <w:p w14:paraId="2A559B48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36" w:history="1">
        <w:r>
          <w:rPr>
            <w:rStyle w:val="Hipervnculo"/>
          </w:rPr>
          <w:t>3.1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Requisitos comunes de los interfaces</w:t>
        </w:r>
        <w:r>
          <w:tab/>
          <w:t>8</w:t>
        </w:r>
      </w:hyperlink>
    </w:p>
    <w:p w14:paraId="3132D10E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37" w:history="1">
        <w:r>
          <w:rPr>
            <w:rStyle w:val="Hipervnculo"/>
          </w:rPr>
          <w:t>3.1.1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Interfaces de usuario</w:t>
        </w:r>
        <w:r>
          <w:tab/>
          <w:t>8</w:t>
        </w:r>
      </w:hyperlink>
    </w:p>
    <w:p w14:paraId="058ACCE6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38" w:history="1">
        <w:r>
          <w:rPr>
            <w:rStyle w:val="Hipervnculo"/>
          </w:rPr>
          <w:t>3.1.2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Interfaces de hardware</w:t>
        </w:r>
        <w:r>
          <w:tab/>
          <w:t>8</w:t>
        </w:r>
      </w:hyperlink>
    </w:p>
    <w:p w14:paraId="38E3399E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39" w:history="1">
        <w:r>
          <w:rPr>
            <w:rStyle w:val="Hipervnculo"/>
            <w:lang w:val="fr-FR"/>
          </w:rPr>
          <w:t>3.1.3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  <w:lang w:val="fr-FR"/>
          </w:rPr>
          <w:t>Interfaces de software</w:t>
        </w:r>
        <w:r>
          <w:tab/>
          <w:t>8</w:t>
        </w:r>
      </w:hyperlink>
    </w:p>
    <w:p w14:paraId="002646BB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40" w:history="1">
        <w:r>
          <w:rPr>
            <w:rStyle w:val="Hipervnculo"/>
          </w:rPr>
          <w:t>3.1.4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Interfaces de comunicación</w:t>
        </w:r>
        <w:r>
          <w:tab/>
          <w:t>8</w:t>
        </w:r>
      </w:hyperlink>
    </w:p>
    <w:p w14:paraId="57742FBA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41" w:history="1">
        <w:r>
          <w:rPr>
            <w:rStyle w:val="Hipervnculo"/>
          </w:rPr>
          <w:t>3.2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Requisitos funcionales</w:t>
        </w:r>
        <w:r>
          <w:tab/>
          <w:t>8</w:t>
        </w:r>
      </w:hyperlink>
    </w:p>
    <w:p w14:paraId="1F57CA77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42" w:history="1">
        <w:r>
          <w:rPr>
            <w:rStyle w:val="Hipervnculo"/>
          </w:rPr>
          <w:t>3.2.1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Requisito funcional 1</w:t>
        </w:r>
        <w:r>
          <w:tab/>
          <w:t>9</w:t>
        </w:r>
      </w:hyperlink>
    </w:p>
    <w:p w14:paraId="05FEFB92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43" w:history="1">
        <w:r>
          <w:rPr>
            <w:rStyle w:val="Hipervnculo"/>
          </w:rPr>
          <w:t>3.2.2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Requisito funcional 2</w:t>
        </w:r>
        <w:r>
          <w:tab/>
          <w:t>9</w:t>
        </w:r>
      </w:hyperlink>
    </w:p>
    <w:p w14:paraId="2205B654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44" w:history="1">
        <w:r>
          <w:rPr>
            <w:rStyle w:val="Hipervnculo"/>
          </w:rPr>
          <w:t>3.2.3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Requisito funcional 3</w:t>
        </w:r>
        <w:r>
          <w:tab/>
          <w:t>9</w:t>
        </w:r>
      </w:hyperlink>
    </w:p>
    <w:p w14:paraId="50308763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45" w:history="1">
        <w:r>
          <w:rPr>
            <w:rStyle w:val="Hipervnculo"/>
          </w:rPr>
          <w:t>3.2.4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Requisito funcional n</w:t>
        </w:r>
        <w:r>
          <w:tab/>
          <w:t>9</w:t>
        </w:r>
      </w:hyperlink>
    </w:p>
    <w:p w14:paraId="70C6B6C1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46" w:history="1">
        <w:r>
          <w:rPr>
            <w:rStyle w:val="Hipervnculo"/>
          </w:rPr>
          <w:t>3.3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Requisitos no funcionales</w:t>
        </w:r>
        <w:r>
          <w:tab/>
          <w:t>9</w:t>
        </w:r>
      </w:hyperlink>
    </w:p>
    <w:p w14:paraId="125E097F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47" w:history="1">
        <w:r>
          <w:rPr>
            <w:rStyle w:val="Hipervnculo"/>
          </w:rPr>
          <w:t>3.3.1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Requisitos de rendimiento</w:t>
        </w:r>
        <w:r>
          <w:tab/>
          <w:t>9</w:t>
        </w:r>
      </w:hyperlink>
    </w:p>
    <w:p w14:paraId="3C9EF885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48" w:history="1">
        <w:r>
          <w:rPr>
            <w:rStyle w:val="Hipervnculo"/>
          </w:rPr>
          <w:t>3.3.2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Seguridad</w:t>
        </w:r>
        <w:r>
          <w:tab/>
          <w:t>9</w:t>
        </w:r>
      </w:hyperlink>
    </w:p>
    <w:p w14:paraId="39B0E6AD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49" w:history="1">
        <w:r>
          <w:rPr>
            <w:rStyle w:val="Hipervnculo"/>
          </w:rPr>
          <w:t>3.3.3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Fiabilidad</w:t>
        </w:r>
        <w:r>
          <w:tab/>
          <w:t>9</w:t>
        </w:r>
      </w:hyperlink>
    </w:p>
    <w:p w14:paraId="528E44F3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50" w:history="1">
        <w:r>
          <w:rPr>
            <w:rStyle w:val="Hipervnculo"/>
          </w:rPr>
          <w:t>3.3.4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Disponibilidad</w:t>
        </w:r>
        <w:r>
          <w:tab/>
          <w:t>9</w:t>
        </w:r>
      </w:hyperlink>
    </w:p>
    <w:p w14:paraId="36F810C5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51" w:history="1">
        <w:r>
          <w:rPr>
            <w:rStyle w:val="Hipervnculo"/>
          </w:rPr>
          <w:t>3.3.5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Mantenibilidad</w:t>
        </w:r>
        <w:r>
          <w:tab/>
          <w:t>10</w:t>
        </w:r>
      </w:hyperlink>
    </w:p>
    <w:p w14:paraId="65A81E05" w14:textId="77777777" w:rsidR="001F21F8" w:rsidRDefault="00000000">
      <w:pPr>
        <w:pStyle w:val="TDC3"/>
        <w:tabs>
          <w:tab w:val="right" w:pos="960"/>
          <w:tab w:val="right" w:pos="8494"/>
        </w:tabs>
      </w:pPr>
      <w:hyperlink r:id="rId52" w:history="1">
        <w:r>
          <w:rPr>
            <w:rStyle w:val="Hipervnculo"/>
          </w:rPr>
          <w:t>3.3.6</w:t>
        </w:r>
        <w:r>
          <w:rPr>
            <w:rFonts w:ascii="Aptos" w:eastAsia="Yu Mincho" w:hAnsi="Aptos" w:cs="Arial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Portabilidad</w:t>
        </w:r>
        <w:r>
          <w:tab/>
          <w:t>10</w:t>
        </w:r>
      </w:hyperlink>
    </w:p>
    <w:p w14:paraId="7D949874" w14:textId="77777777" w:rsidR="001F21F8" w:rsidRDefault="00000000">
      <w:pPr>
        <w:pStyle w:val="TDC2"/>
        <w:tabs>
          <w:tab w:val="right" w:pos="720"/>
          <w:tab w:val="right" w:pos="8494"/>
        </w:tabs>
      </w:pPr>
      <w:hyperlink r:id="rId53" w:history="1">
        <w:r>
          <w:rPr>
            <w:rStyle w:val="Hipervnculo"/>
          </w:rPr>
          <w:t>3.4</w:t>
        </w:r>
        <w:r>
          <w:rPr>
            <w:rFonts w:ascii="Aptos" w:eastAsia="Yu Mincho" w:hAnsi="Aptos" w:cs="Arial"/>
            <w:b w:val="0"/>
            <w:bCs w:val="0"/>
            <w:kern w:val="3"/>
            <w:sz w:val="24"/>
            <w:lang w:val="es-CO" w:eastAsia="es-CO"/>
          </w:rPr>
          <w:tab/>
        </w:r>
        <w:r>
          <w:rPr>
            <w:rStyle w:val="Hipervnculo"/>
          </w:rPr>
          <w:t>Otros requisitos</w:t>
        </w:r>
        <w:r>
          <w:tab/>
          <w:t>10</w:t>
        </w:r>
      </w:hyperlink>
    </w:p>
    <w:p w14:paraId="48A996E5" w14:textId="77777777" w:rsidR="001F21F8" w:rsidRDefault="00000000">
      <w:pPr>
        <w:pStyle w:val="TDC1"/>
        <w:tabs>
          <w:tab w:val="right" w:pos="480"/>
          <w:tab w:val="right" w:pos="8494"/>
        </w:tabs>
      </w:pPr>
      <w:hyperlink r:id="rId54" w:history="1">
        <w:r>
          <w:rPr>
            <w:rStyle w:val="Hipervnculo"/>
          </w:rPr>
          <w:t>4</w:t>
        </w:r>
        <w:r>
          <w:rPr>
            <w:rFonts w:ascii="Aptos" w:eastAsia="Yu Mincho" w:hAnsi="Aptos" w:cs="Arial"/>
            <w:b w:val="0"/>
            <w:bCs w:val="0"/>
            <w:caps w:val="0"/>
            <w:kern w:val="3"/>
            <w:sz w:val="24"/>
            <w:szCs w:val="24"/>
            <w:lang w:val="es-CO" w:eastAsia="es-CO"/>
          </w:rPr>
          <w:tab/>
        </w:r>
        <w:r>
          <w:rPr>
            <w:rStyle w:val="Hipervnculo"/>
          </w:rPr>
          <w:t>Apéndices</w:t>
        </w:r>
        <w:r>
          <w:tab/>
          <w:t>10</w:t>
        </w:r>
      </w:hyperlink>
    </w:p>
    <w:p w14:paraId="2D0EB9AA" w14:textId="77777777" w:rsidR="001F21F8" w:rsidRDefault="00000000">
      <w:r>
        <w:rPr>
          <w:b/>
          <w:bCs/>
          <w:caps/>
          <w:szCs w:val="28"/>
        </w:rPr>
        <w:fldChar w:fldCharType="end"/>
      </w:r>
    </w:p>
    <w:p w14:paraId="28F58CDF" w14:textId="77777777" w:rsidR="001F21F8" w:rsidRDefault="001F21F8">
      <w:pPr>
        <w:pStyle w:val="Ttulo1"/>
      </w:pPr>
      <w:bookmarkStart w:id="2" w:name="_Toc33238232"/>
      <w:bookmarkStart w:id="3" w:name="_Toc154645819"/>
    </w:p>
    <w:p w14:paraId="6F29FFE1" w14:textId="77777777" w:rsidR="001F21F8" w:rsidRDefault="00000000">
      <w:pPr>
        <w:pStyle w:val="Ttulo1"/>
        <w:pageBreakBefore/>
        <w:numPr>
          <w:ilvl w:val="0"/>
          <w:numId w:val="2"/>
        </w:numPr>
      </w:pPr>
      <w:bookmarkStart w:id="4" w:name="_Toc225101716"/>
      <w:r>
        <w:lastRenderedPageBreak/>
        <w:t>Introducción</w:t>
      </w:r>
      <w:bookmarkEnd w:id="2"/>
      <w:bookmarkEnd w:id="3"/>
      <w:bookmarkEnd w:id="4"/>
    </w:p>
    <w:p w14:paraId="394A55C5" w14:textId="77777777" w:rsidR="001F21F8" w:rsidRDefault="00000000">
      <w:pPr>
        <w:pStyle w:val="Ttulo2"/>
      </w:pPr>
      <w:bookmarkStart w:id="5" w:name="_Toc225101717"/>
      <w:bookmarkStart w:id="6" w:name="_Toc515003182"/>
      <w:r>
        <w:t>Propósito</w:t>
      </w:r>
      <w:bookmarkEnd w:id="5"/>
      <w:bookmarkEnd w:id="6"/>
    </w:p>
    <w:p w14:paraId="73C94A4B" w14:textId="77777777" w:rsidR="001F21F8" w:rsidRDefault="00000000">
      <w:pPr>
        <w:spacing w:before="240" w:after="240"/>
        <w:ind w:firstLine="708"/>
      </w:pPr>
      <w:r>
        <w:t xml:space="preserve">El objetivo de este documento es presentar de forma clara, estructurada y </w:t>
      </w:r>
      <w:r>
        <w:tab/>
        <w:t xml:space="preserve">comprensible los requisitos del sistema </w:t>
      </w:r>
      <w:proofErr w:type="spellStart"/>
      <w:r>
        <w:t>Minetico</w:t>
      </w:r>
      <w:proofErr w:type="spellEnd"/>
      <w:r>
        <w:t>, una página web interactiva basada en una mascota virtual inteligente. Esta mascota integra modelos de lenguaje que le permiten interactuar con los usuarios y brindarles asistencia a través de un chat.</w:t>
      </w:r>
    </w:p>
    <w:p w14:paraId="0C341663" w14:textId="77777777" w:rsidR="001F21F8" w:rsidRDefault="00000000">
      <w:pPr>
        <w:spacing w:before="240" w:after="240"/>
      </w:pPr>
      <w:r>
        <w:t>Asimismo, el documento funciona como una guía durante el desarrollo del proyecto, ya que ofrece una visión general de lo que se desea construir, su funcionamiento y los resultados esperados. De esta manera, facilita que todos los integrantes del equipo y las personas involucradas comprendan el alcance y las características del sistema.</w:t>
      </w:r>
    </w:p>
    <w:p w14:paraId="454B803F" w14:textId="77777777" w:rsidR="001F21F8" w:rsidRDefault="00000000">
      <w:pPr>
        <w:spacing w:before="240" w:after="240"/>
      </w:pPr>
      <w:r>
        <w:t>Finalmente, este documento está dirigido a la comunidad académica, incluyendo tanto estudiantes como docentes que participan en el desarrollo del proyecto.</w:t>
      </w:r>
    </w:p>
    <w:p w14:paraId="7C83D822" w14:textId="77777777" w:rsidR="001F21F8" w:rsidRDefault="001F21F8">
      <w:pPr>
        <w:pStyle w:val="Normalindentado2"/>
        <w:spacing w:line="256" w:lineRule="auto"/>
      </w:pPr>
    </w:p>
    <w:p w14:paraId="69079C17" w14:textId="77777777" w:rsidR="001F21F8" w:rsidRDefault="00000000">
      <w:pPr>
        <w:pStyle w:val="Ttulo2"/>
      </w:pPr>
      <w:bookmarkStart w:id="7" w:name="_Toc225101718"/>
      <w:bookmarkStart w:id="8" w:name="_Toc2117299472"/>
      <w:r>
        <w:t>Alcance</w:t>
      </w:r>
      <w:bookmarkEnd w:id="7"/>
      <w:bookmarkEnd w:id="8"/>
    </w:p>
    <w:p w14:paraId="63FC156A" w14:textId="77777777" w:rsidR="001F21F8" w:rsidRDefault="00000000">
      <w:pPr>
        <w:spacing w:before="240" w:after="240"/>
        <w:ind w:firstLine="708"/>
      </w:pPr>
      <w:r>
        <w:t xml:space="preserve">El sistema </w:t>
      </w:r>
      <w:proofErr w:type="spellStart"/>
      <w:r>
        <w:t>Minetico</w:t>
      </w:r>
      <w:proofErr w:type="spellEnd"/>
      <w:r>
        <w:t xml:space="preserve"> es una plataforma web que integra una mascota virtual personalizable con inteligencia artificial basada en modelos de lenguaje como </w:t>
      </w:r>
      <w:proofErr w:type="spellStart"/>
      <w:r>
        <w:t>LLaMA</w:t>
      </w:r>
      <w:proofErr w:type="spellEnd"/>
      <w:r>
        <w:t>. A través de esta, los usuarios pueden interactuar mediante un chat y recibir respuestas dinámicas, lo que enriquece la experiencia de uso.</w:t>
      </w:r>
    </w:p>
    <w:p w14:paraId="58CE7566" w14:textId="77777777" w:rsidR="001F21F8" w:rsidRDefault="00000000">
      <w:pPr>
        <w:spacing w:before="240" w:after="240"/>
      </w:pPr>
      <w:r>
        <w:t xml:space="preserve">Entre sus principales funcionalidades se destacan la interacción con la mascota a través de un chat inteligente, la posibilidad de personalizarla mediante diferentes </w:t>
      </w:r>
      <w:r>
        <w:rPr>
          <w:i/>
          <w:iCs/>
        </w:rPr>
        <w:t>skins</w:t>
      </w:r>
      <w:r>
        <w:t>, la implementación de un sistema de rachas y recompensas, la inclusión de minijuegos con enfoque educativo y la adaptación del sistema según el nivel de cada usuario.</w:t>
      </w:r>
    </w:p>
    <w:p w14:paraId="037AA77F" w14:textId="77777777" w:rsidR="001F21F8" w:rsidRDefault="00000000">
      <w:pPr>
        <w:spacing w:before="240" w:after="240"/>
      </w:pPr>
      <w:r>
        <w:t>Este documento mantiene coherencia con la descripción general del sistema desarrollada previamente en el proyecto de diseño en ingeniería, donde se plantea la solución como una herramienta interactiva orientada a mejorar la experiencia del usuario mediante el uso de inteligencia artificial y elementos de gamificación.</w:t>
      </w:r>
    </w:p>
    <w:p w14:paraId="137853A9" w14:textId="77777777" w:rsidR="001F21F8" w:rsidRDefault="001F21F8">
      <w:pPr>
        <w:pStyle w:val="guiazul"/>
        <w:ind w:left="1068"/>
      </w:pPr>
    </w:p>
    <w:p w14:paraId="0A2E276E" w14:textId="77777777" w:rsidR="001F21F8" w:rsidRDefault="00000000">
      <w:pPr>
        <w:pStyle w:val="Ttulo2"/>
      </w:pPr>
      <w:bookmarkStart w:id="9" w:name="_Toc30323665"/>
      <w:bookmarkStart w:id="10" w:name="_Toc33238235"/>
      <w:bookmarkStart w:id="11" w:name="_Toc225101719"/>
      <w:bookmarkStart w:id="12" w:name="_Toc674951868"/>
      <w:r>
        <w:t>Personal involucrado</w:t>
      </w:r>
      <w:bookmarkEnd w:id="9"/>
      <w:bookmarkEnd w:id="10"/>
      <w:bookmarkEnd w:id="11"/>
      <w:bookmarkEnd w:id="12"/>
    </w:p>
    <w:tbl>
      <w:tblPr>
        <w:tblW w:w="11793" w:type="dxa"/>
        <w:tblInd w:w="-165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1"/>
        <w:gridCol w:w="2185"/>
        <w:gridCol w:w="1584"/>
        <w:gridCol w:w="1584"/>
        <w:gridCol w:w="1584"/>
        <w:gridCol w:w="3085"/>
      </w:tblGrid>
      <w:tr w:rsidR="001F21F8" w14:paraId="65B64AB7" w14:textId="77777777">
        <w:tblPrEx>
          <w:tblCellMar>
            <w:top w:w="0" w:type="dxa"/>
            <w:bottom w:w="0" w:type="dxa"/>
          </w:tblCellMar>
        </w:tblPrEx>
        <w:tc>
          <w:tcPr>
            <w:tcW w:w="177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7AB60CF" w14:textId="77777777" w:rsidR="001F21F8" w:rsidRDefault="00000000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21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4ADA15D" w14:textId="77777777" w:rsidR="001F21F8" w:rsidRDefault="00000000">
            <w:pPr>
              <w:pStyle w:val="Normalindentado2"/>
              <w:ind w:left="0"/>
            </w:pPr>
            <w:r>
              <w:t>Andes Ardila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4146785" w14:textId="77777777" w:rsidR="001F21F8" w:rsidRDefault="00000000">
            <w:pPr>
              <w:pStyle w:val="Normalindentado2"/>
              <w:ind w:left="0"/>
            </w:pPr>
            <w:r>
              <w:t>Dilan Ayala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DD4212C" w14:textId="77777777" w:rsidR="001F21F8" w:rsidRDefault="00000000">
            <w:pPr>
              <w:pStyle w:val="Normalindentado2"/>
              <w:ind w:left="0"/>
            </w:pPr>
            <w:r>
              <w:t>Duvan Alarcón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E09763E" w14:textId="77777777" w:rsidR="001F21F8" w:rsidRDefault="00000000">
            <w:pPr>
              <w:pStyle w:val="Normalindentado2"/>
              <w:ind w:left="0"/>
            </w:pPr>
            <w:r>
              <w:t>Miguel Veloza</w:t>
            </w:r>
          </w:p>
        </w:tc>
        <w:tc>
          <w:tcPr>
            <w:tcW w:w="30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C09F986" w14:textId="77777777" w:rsidR="001F21F8" w:rsidRDefault="00000000">
            <w:pPr>
              <w:pStyle w:val="Normalindentado2"/>
              <w:ind w:left="0"/>
            </w:pPr>
            <w:r>
              <w:t>Alonso Pérez</w:t>
            </w:r>
          </w:p>
        </w:tc>
      </w:tr>
      <w:tr w:rsidR="001F21F8" w14:paraId="7CD7CCC4" w14:textId="77777777">
        <w:tblPrEx>
          <w:tblCellMar>
            <w:top w:w="0" w:type="dxa"/>
            <w:bottom w:w="0" w:type="dxa"/>
          </w:tblCellMar>
        </w:tblPrEx>
        <w:tc>
          <w:tcPr>
            <w:tcW w:w="177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D5D41CC" w14:textId="77777777" w:rsidR="001F21F8" w:rsidRDefault="00000000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21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DB1F77E" w14:textId="77777777" w:rsidR="001F21F8" w:rsidRDefault="00000000">
            <w:pPr>
              <w:pStyle w:val="Normalindentado2"/>
              <w:ind w:left="0"/>
            </w:pPr>
            <w:r>
              <w:t>Implementador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F706215" w14:textId="77777777" w:rsidR="001F21F8" w:rsidRDefault="00000000">
            <w:pPr>
              <w:pStyle w:val="Normalindentado2"/>
              <w:ind w:left="0"/>
            </w:pPr>
            <w:r>
              <w:t>Cohesionador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56F9A25" w14:textId="77777777" w:rsidR="001F21F8" w:rsidRDefault="00000000">
            <w:pPr>
              <w:pStyle w:val="Normalindentado2"/>
              <w:ind w:left="0"/>
            </w:pPr>
            <w:r>
              <w:t>Investigador de recursos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579411A" w14:textId="77777777" w:rsidR="001F21F8" w:rsidRDefault="00000000">
            <w:pPr>
              <w:pStyle w:val="Normalindentado2"/>
              <w:ind w:left="0"/>
            </w:pPr>
            <w:r>
              <w:t>Impulsor</w:t>
            </w:r>
          </w:p>
        </w:tc>
        <w:tc>
          <w:tcPr>
            <w:tcW w:w="30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7C35D1B" w14:textId="77777777" w:rsidR="001F21F8" w:rsidRDefault="00000000">
            <w:pPr>
              <w:pStyle w:val="Normalindentado2"/>
              <w:ind w:left="0"/>
            </w:pPr>
            <w:r>
              <w:t>Docente</w:t>
            </w:r>
          </w:p>
        </w:tc>
      </w:tr>
      <w:tr w:rsidR="001F21F8" w14:paraId="74C7FD59" w14:textId="77777777">
        <w:tblPrEx>
          <w:tblCellMar>
            <w:top w:w="0" w:type="dxa"/>
            <w:bottom w:w="0" w:type="dxa"/>
          </w:tblCellMar>
        </w:tblPrEx>
        <w:tc>
          <w:tcPr>
            <w:tcW w:w="177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DD773FC" w14:textId="77777777" w:rsidR="001F21F8" w:rsidRDefault="00000000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21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D898341" w14:textId="77777777" w:rsidR="001F21F8" w:rsidRDefault="00000000">
            <w:pPr>
              <w:pStyle w:val="Normalindentado2"/>
              <w:ind w:left="0"/>
            </w:pPr>
            <w:r>
              <w:t>Estudiante de Ingeniería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F7D466E" w14:textId="77777777" w:rsidR="001F21F8" w:rsidRDefault="00000000">
            <w:pPr>
              <w:pStyle w:val="Normalindentado2"/>
              <w:ind w:left="0"/>
            </w:pPr>
            <w:r>
              <w:t>Estudiante de Ingeniería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03C06D" w14:textId="77777777" w:rsidR="001F21F8" w:rsidRDefault="00000000">
            <w:pPr>
              <w:pStyle w:val="Normalindentado2"/>
              <w:ind w:left="0"/>
            </w:pPr>
            <w:r>
              <w:t>Estudiante de Ingeniería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EFA06F7" w14:textId="77777777" w:rsidR="001F21F8" w:rsidRDefault="00000000">
            <w:pPr>
              <w:pStyle w:val="Normalindentado2"/>
              <w:ind w:left="0"/>
            </w:pPr>
            <w:r>
              <w:t>Estudiante de Ingeniería</w:t>
            </w:r>
          </w:p>
        </w:tc>
        <w:tc>
          <w:tcPr>
            <w:tcW w:w="30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8EA04D3" w14:textId="77777777" w:rsidR="001F21F8" w:rsidRDefault="00000000">
            <w:pPr>
              <w:pStyle w:val="Normalindentado2"/>
              <w:ind w:left="0"/>
            </w:pPr>
            <w:r>
              <w:t xml:space="preserve"> Ingeniero y docente</w:t>
            </w:r>
          </w:p>
        </w:tc>
      </w:tr>
      <w:tr w:rsidR="001F21F8" w14:paraId="551754C0" w14:textId="77777777">
        <w:tblPrEx>
          <w:tblCellMar>
            <w:top w:w="0" w:type="dxa"/>
            <w:bottom w:w="0" w:type="dxa"/>
          </w:tblCellMar>
        </w:tblPrEx>
        <w:tc>
          <w:tcPr>
            <w:tcW w:w="177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74F3259" w14:textId="77777777" w:rsidR="001F21F8" w:rsidRDefault="00000000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21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4B5346" w14:textId="77777777" w:rsidR="001F21F8" w:rsidRDefault="00000000">
            <w:pPr>
              <w:pStyle w:val="Normalindentado2"/>
              <w:ind w:left="0"/>
            </w:pPr>
            <w:r>
              <w:t>Responsable con el trabajo y confiable.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8C6A78F" w14:textId="77777777" w:rsidR="001F21F8" w:rsidRDefault="00000000">
            <w:pPr>
              <w:pStyle w:val="Normalindentado2"/>
              <w:ind w:left="0"/>
            </w:pPr>
            <w:r>
              <w:t>Apoyar a cada integrante del grupo y evitar que los conflictos escalen.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816C7A1" w14:textId="77777777" w:rsidR="001F21F8" w:rsidRDefault="00000000">
            <w:pPr>
              <w:pStyle w:val="Normalindentado2"/>
              <w:ind w:left="0"/>
            </w:pPr>
            <w:r>
              <w:t>Buscar contactos e información externa para la resolución de distintos problemas.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CF54B8C" w14:textId="77777777" w:rsidR="001F21F8" w:rsidRDefault="00000000">
            <w:pPr>
              <w:pStyle w:val="Normalindentado2"/>
              <w:ind w:left="0"/>
            </w:pPr>
            <w:r>
              <w:t>Dinámico en la resolución de problemas.</w:t>
            </w:r>
          </w:p>
        </w:tc>
        <w:tc>
          <w:tcPr>
            <w:tcW w:w="30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9600E74" w14:textId="77777777" w:rsidR="001F21F8" w:rsidRDefault="00000000">
            <w:pPr>
              <w:pStyle w:val="Normalindentado2"/>
              <w:ind w:left="0"/>
            </w:pPr>
            <w:r>
              <w:t>Docente tutor del proyecto</w:t>
            </w:r>
          </w:p>
        </w:tc>
      </w:tr>
      <w:tr w:rsidR="001F21F8" w14:paraId="1E2C08E4" w14:textId="77777777">
        <w:tblPrEx>
          <w:tblCellMar>
            <w:top w:w="0" w:type="dxa"/>
            <w:bottom w:w="0" w:type="dxa"/>
          </w:tblCellMar>
        </w:tblPrEx>
        <w:tc>
          <w:tcPr>
            <w:tcW w:w="177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B1B3711" w14:textId="77777777" w:rsidR="001F21F8" w:rsidRDefault="00000000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21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E1C87E7" w14:textId="77777777" w:rsidR="001F21F8" w:rsidRDefault="00000000">
            <w:pPr>
              <w:pStyle w:val="Normalindentado2"/>
              <w:ind w:left="0"/>
            </w:pPr>
            <w:r>
              <w:t>andresf-ardilan@unilibre.edu.co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7968529" w14:textId="77777777" w:rsidR="001F21F8" w:rsidRDefault="00000000">
            <w:pPr>
              <w:pStyle w:val="Normalindentado2"/>
              <w:ind w:left="0"/>
            </w:pPr>
            <w:r>
              <w:t>Dilana-</w:t>
            </w:r>
            <w:proofErr w:type="spellStart"/>
            <w:r>
              <w:t>ayalal</w:t>
            </w:r>
            <w:proofErr w:type="spellEnd"/>
            <w:r>
              <w:t xml:space="preserve"> @unilibre.edu.co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47F1A03" w14:textId="77777777" w:rsidR="001F21F8" w:rsidRDefault="00000000">
            <w:pPr>
              <w:pStyle w:val="Normalindentado2"/>
              <w:ind w:left="0"/>
            </w:pPr>
            <w:proofErr w:type="spellStart"/>
            <w:r>
              <w:t>Duvana-alarconm</w:t>
            </w:r>
            <w:proofErr w:type="spellEnd"/>
            <w:r>
              <w:t xml:space="preserve"> @unilibre.edu.co</w:t>
            </w: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B15ADB3" w14:textId="77777777" w:rsidR="001F21F8" w:rsidRDefault="00000000">
            <w:pPr>
              <w:pStyle w:val="Normalindentado2"/>
              <w:ind w:left="0"/>
            </w:pPr>
            <w:r>
              <w:t>Miguela-</w:t>
            </w:r>
            <w:proofErr w:type="spellStart"/>
            <w:r>
              <w:t>velozas</w:t>
            </w:r>
            <w:proofErr w:type="spellEnd"/>
            <w:r>
              <w:t xml:space="preserve"> @unilibre.edu.co</w:t>
            </w:r>
          </w:p>
        </w:tc>
        <w:tc>
          <w:tcPr>
            <w:tcW w:w="30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9B55FE0" w14:textId="77777777" w:rsidR="001F21F8" w:rsidRDefault="00000000">
            <w:pPr>
              <w:pStyle w:val="Normalindentado2"/>
              <w:ind w:left="0"/>
            </w:pPr>
            <w:r>
              <w:t>Alonso.guevarap@unilibre.edu.co</w:t>
            </w:r>
          </w:p>
        </w:tc>
      </w:tr>
      <w:tr w:rsidR="001F21F8" w14:paraId="2E5A298B" w14:textId="77777777">
        <w:tblPrEx>
          <w:tblCellMar>
            <w:top w:w="0" w:type="dxa"/>
            <w:bottom w:w="0" w:type="dxa"/>
          </w:tblCellMar>
        </w:tblPrEx>
        <w:tc>
          <w:tcPr>
            <w:tcW w:w="177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5DD79D" w14:textId="77777777" w:rsidR="001F21F8" w:rsidRDefault="00000000">
            <w:pPr>
              <w:pStyle w:val="Normalindentado2"/>
              <w:ind w:left="0"/>
            </w:pPr>
            <w:r>
              <w:lastRenderedPageBreak/>
              <w:t>Aprobación</w:t>
            </w:r>
          </w:p>
        </w:tc>
        <w:tc>
          <w:tcPr>
            <w:tcW w:w="21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D257223" w14:textId="77777777" w:rsidR="001F21F8" w:rsidRDefault="001F21F8">
            <w:pPr>
              <w:pStyle w:val="Normalindentado2"/>
              <w:ind w:left="0"/>
            </w:pP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09862DC" w14:textId="77777777" w:rsidR="001F21F8" w:rsidRDefault="001F21F8">
            <w:pPr>
              <w:pStyle w:val="Normalindentado2"/>
            </w:pP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11569F7" w14:textId="77777777" w:rsidR="001F21F8" w:rsidRDefault="001F21F8">
            <w:pPr>
              <w:pStyle w:val="Normalindentado2"/>
            </w:pPr>
          </w:p>
        </w:tc>
        <w:tc>
          <w:tcPr>
            <w:tcW w:w="158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D8EEC9E" w14:textId="77777777" w:rsidR="001F21F8" w:rsidRDefault="001F21F8">
            <w:pPr>
              <w:pStyle w:val="Normalindentado2"/>
            </w:pPr>
          </w:p>
        </w:tc>
        <w:tc>
          <w:tcPr>
            <w:tcW w:w="308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F18329B" w14:textId="77777777" w:rsidR="001F21F8" w:rsidRDefault="001F21F8">
            <w:pPr>
              <w:pStyle w:val="Normalindentado2"/>
            </w:pPr>
          </w:p>
        </w:tc>
      </w:tr>
    </w:tbl>
    <w:p w14:paraId="53F88D0A" w14:textId="77777777" w:rsidR="001F21F8" w:rsidRDefault="001F21F8">
      <w:pPr>
        <w:pStyle w:val="guiazul"/>
        <w:ind w:left="708"/>
      </w:pPr>
    </w:p>
    <w:p w14:paraId="0147A6C8" w14:textId="77777777" w:rsidR="001F21F8" w:rsidRDefault="00000000">
      <w:pPr>
        <w:pStyle w:val="Ttulo2"/>
      </w:pPr>
      <w:r>
        <w:t xml:space="preserve">Definiciones, acrónimos y abreviaturas  </w:t>
      </w:r>
    </w:p>
    <w:p w14:paraId="34D5FA95" w14:textId="77777777" w:rsidR="001F21F8" w:rsidRDefault="001F21F8">
      <w:pPr>
        <w:pStyle w:val="Normalindentado2"/>
      </w:pPr>
    </w:p>
    <w:p w14:paraId="0FFAFB40" w14:textId="77777777" w:rsidR="001F21F8" w:rsidRDefault="00000000">
      <w:pPr>
        <w:pStyle w:val="Prrafodelista"/>
        <w:numPr>
          <w:ilvl w:val="0"/>
          <w:numId w:val="3"/>
        </w:numPr>
      </w:pPr>
      <w:proofErr w:type="spellStart"/>
      <w:r>
        <w:rPr>
          <w:b/>
          <w:bCs/>
        </w:rPr>
        <w:t>Minetico</w:t>
      </w:r>
      <w:proofErr w:type="spellEnd"/>
      <w:r>
        <w:t xml:space="preserve">: Sistema web interactivo que integra una mascota virtual inteligente con la que el usuario puede interactuar mediante chat, incorporando elementos de personalización, gamificación y aprendizaje. </w:t>
      </w:r>
    </w:p>
    <w:p w14:paraId="2A85926B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Mascota virtual</w:t>
      </w:r>
      <w:r>
        <w:t xml:space="preserve">: Representación digital interactiva que responde a las acciones del usuario y puede evolucionar o adaptarse según su uso. </w:t>
      </w:r>
    </w:p>
    <w:p w14:paraId="614ECBA1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Modelo de lenguaje (LLM)</w:t>
      </w:r>
      <w:r>
        <w:t xml:space="preserve">: Sistema de inteligencia artificial entrenado para comprender y generar texto en lenguaje natural, permitiendo la interacción conversacional con los usuarios. </w:t>
      </w:r>
    </w:p>
    <w:p w14:paraId="26E6BCE3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Chat inteligente</w:t>
      </w:r>
      <w:r>
        <w:t xml:space="preserve">: Interfaz de comunicación que utiliza inteligencia artificial para interpretar preguntas y generar respuestas coherentes y contextuales. </w:t>
      </w:r>
    </w:p>
    <w:p w14:paraId="7CE92714" w14:textId="77777777" w:rsidR="001F21F8" w:rsidRDefault="00000000">
      <w:pPr>
        <w:pStyle w:val="Prrafodelista"/>
        <w:numPr>
          <w:ilvl w:val="0"/>
          <w:numId w:val="3"/>
        </w:numPr>
      </w:pPr>
      <w:proofErr w:type="spellStart"/>
      <w:r>
        <w:rPr>
          <w:b/>
          <w:bCs/>
        </w:rPr>
        <w:t>LLaMA</w:t>
      </w:r>
      <w:proofErr w:type="spellEnd"/>
      <w:r>
        <w:t xml:space="preserve">: Familia de modelos de lenguaje desarrollados para tareas de procesamiento de lenguaje natural, utilizados como base para la interacción del sistema. </w:t>
      </w:r>
    </w:p>
    <w:p w14:paraId="178D2992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Skin</w:t>
      </w:r>
      <w:r>
        <w:t xml:space="preserve">: Apariencia visual personalizable de la mascota virtual, que permite modificar su diseño sin alterar su funcionalidad. </w:t>
      </w:r>
    </w:p>
    <w:p w14:paraId="1D8090E5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Gamificación</w:t>
      </w:r>
      <w:r>
        <w:t xml:space="preserve">: Aplicación de elementos propios de los juegos (como recompensas, niveles o logros) en entornos no lúdicos para aumentar la motivación del usuario. </w:t>
      </w:r>
    </w:p>
    <w:p w14:paraId="68436646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Racha</w:t>
      </w:r>
      <w:r>
        <w:t xml:space="preserve">: Registro de uso continuo del sistema por parte del usuario durante varios días consecutivos, generalmente asociado a recompensas. </w:t>
      </w:r>
    </w:p>
    <w:p w14:paraId="7CB77766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Recompensa</w:t>
      </w:r>
      <w:r>
        <w:t xml:space="preserve">: Beneficio otorgado al usuario por cumplir objetivos, mantener rachas o completar actividades dentro del sistema. </w:t>
      </w:r>
    </w:p>
    <w:p w14:paraId="256C7A71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Minijuego</w:t>
      </w:r>
      <w:r>
        <w:t xml:space="preserve">: Actividad interactiva de corta duración integrada en la plataforma, con fines educativos o de entretenimiento. </w:t>
      </w:r>
    </w:p>
    <w:p w14:paraId="4DA21A97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Nivel de usuario</w:t>
      </w:r>
      <w:r>
        <w:t xml:space="preserve">: Indicador del progreso del usuario dentro del sistema, que puede influir en la dificultad o contenido disponible. </w:t>
      </w:r>
    </w:p>
    <w:p w14:paraId="5EE2EF04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Minería (Minecraft)</w:t>
      </w:r>
      <w:r>
        <w:t xml:space="preserve">: Actividad de recolectar recursos dentro del entorno virtual, utilizada como referencia conceptual para mecánicas de obtención de recompensas. </w:t>
      </w:r>
    </w:p>
    <w:p w14:paraId="42F85654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Construcción (Minecraft)</w:t>
      </w:r>
      <w:r>
        <w:t xml:space="preserve">: Proceso de creación de estructuras utilizando recursos recolectados, asociado a la creatividad y personalización dentro del sistema. </w:t>
      </w:r>
    </w:p>
    <w:p w14:paraId="4C14A13E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Inventario</w:t>
      </w:r>
      <w:r>
        <w:t xml:space="preserve">: Sistema de almacenamiento donde el usuario guarda los objetos, recompensas o elementos obtenidos. </w:t>
      </w:r>
    </w:p>
    <w:p w14:paraId="4E7AA15D" w14:textId="77777777" w:rsidR="001F21F8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Recurso</w:t>
      </w:r>
      <w:r>
        <w:t xml:space="preserve">: Elemento </w:t>
      </w:r>
      <w:proofErr w:type="spellStart"/>
      <w:r>
        <w:t>recolectable</w:t>
      </w:r>
      <w:proofErr w:type="spellEnd"/>
      <w:r>
        <w:t xml:space="preserve"> que puede ser utilizado para progresar, desbloquear contenido o personalizar la experiencia.</w:t>
      </w:r>
    </w:p>
    <w:p w14:paraId="518D3E75" w14:textId="77777777" w:rsidR="001F21F8" w:rsidRDefault="001F21F8">
      <w:pPr>
        <w:pStyle w:val="guiazul"/>
        <w:ind w:left="600"/>
      </w:pPr>
    </w:p>
    <w:p w14:paraId="32A1E7E5" w14:textId="77777777" w:rsidR="001F21F8" w:rsidRDefault="00000000">
      <w:pPr>
        <w:pStyle w:val="Ttulo2"/>
      </w:pPr>
      <w:bookmarkStart w:id="13" w:name="_Toc33238237"/>
      <w:bookmarkStart w:id="14" w:name="_Toc225101721"/>
      <w:bookmarkStart w:id="15" w:name="_Toc598884350"/>
      <w:r>
        <w:t>Referencias</w:t>
      </w:r>
      <w:bookmarkEnd w:id="13"/>
      <w:bookmarkEnd w:id="14"/>
      <w:bookmarkEnd w:id="15"/>
    </w:p>
    <w:tbl>
      <w:tblPr>
        <w:tblW w:w="7751" w:type="dxa"/>
        <w:tblInd w:w="74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2"/>
        <w:gridCol w:w="1883"/>
        <w:gridCol w:w="2382"/>
        <w:gridCol w:w="809"/>
        <w:gridCol w:w="1465"/>
      </w:tblGrid>
      <w:tr w:rsidR="001F21F8" w14:paraId="1DA5B7EA" w14:textId="77777777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1212" w:type="dxa"/>
            <w:tcBorders>
              <w:top w:val="single" w:sz="4" w:space="0" w:color="292929"/>
              <w:left w:val="single" w:sz="4" w:space="0" w:color="292929"/>
              <w:bottom w:val="double" w:sz="6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084A0A6C" w14:textId="77777777" w:rsidR="001F21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1883" w:type="dxa"/>
            <w:tcBorders>
              <w:top w:val="single" w:sz="4" w:space="0" w:color="292929"/>
              <w:left w:val="double" w:sz="6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1B7E76A0" w14:textId="77777777" w:rsidR="001F21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Titulo</w:t>
            </w:r>
          </w:p>
        </w:tc>
        <w:tc>
          <w:tcPr>
            <w:tcW w:w="2382" w:type="dxa"/>
            <w:tcBorders>
              <w:top w:val="single" w:sz="4" w:space="0" w:color="292929"/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5D99A41A" w14:textId="77777777" w:rsidR="001F21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809" w:type="dxa"/>
            <w:tcBorders>
              <w:top w:val="single" w:sz="4" w:space="0" w:color="292929"/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A395A53" w14:textId="77777777" w:rsidR="001F21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465" w:type="dxa"/>
            <w:tcBorders>
              <w:top w:val="single" w:sz="4" w:space="0" w:color="292929"/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354B1D09" w14:textId="77777777" w:rsidR="001F21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1F21F8" w14:paraId="5B276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2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8D5715" w14:textId="77777777" w:rsidR="001F21F8" w:rsidRDefault="00000000">
            <w:pPr>
              <w:pStyle w:val="Normalindentado2"/>
              <w:ind w:left="0"/>
            </w:pPr>
            <w:r>
              <w:t>01</w:t>
            </w:r>
          </w:p>
        </w:tc>
        <w:tc>
          <w:tcPr>
            <w:tcW w:w="1883" w:type="dxa"/>
            <w:tcBorders>
              <w:top w:val="double" w:sz="6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52C0FB" w14:textId="77777777" w:rsidR="001F21F8" w:rsidRDefault="00000000">
            <w:pPr>
              <w:pStyle w:val="Normalindentado2"/>
              <w:ind w:left="0"/>
            </w:pPr>
            <w:r>
              <w:t xml:space="preserve">Documentación </w:t>
            </w:r>
            <w:proofErr w:type="spellStart"/>
            <w:r>
              <w:t>LLaMA</w:t>
            </w:r>
            <w:proofErr w:type="spellEnd"/>
          </w:p>
        </w:tc>
        <w:tc>
          <w:tcPr>
            <w:tcW w:w="2382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7C23CDF" w14:textId="77777777" w:rsidR="001F21F8" w:rsidRDefault="00000000">
            <w:pPr>
              <w:pStyle w:val="Normalindentado2"/>
              <w:ind w:left="0"/>
            </w:pPr>
            <w:r>
              <w:t>https://ai.meta.com</w:t>
            </w:r>
          </w:p>
        </w:tc>
        <w:tc>
          <w:tcPr>
            <w:tcW w:w="809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A5E8C4" w14:textId="77777777" w:rsidR="001F21F8" w:rsidRDefault="00000000">
            <w:pPr>
              <w:pStyle w:val="Normalindentado2"/>
              <w:ind w:left="0"/>
            </w:pPr>
            <w:r>
              <w:t>2024</w:t>
            </w:r>
          </w:p>
        </w:tc>
        <w:tc>
          <w:tcPr>
            <w:tcW w:w="1465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DF720F" w14:textId="77777777" w:rsidR="001F21F8" w:rsidRDefault="00000000">
            <w:pPr>
              <w:pStyle w:val="Normalindentado2"/>
              <w:ind w:left="0"/>
            </w:pPr>
            <w:r>
              <w:t>Meta AI</w:t>
            </w:r>
          </w:p>
        </w:tc>
      </w:tr>
      <w:tr w:rsidR="001F21F8" w14:paraId="2D590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2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C84362" w14:textId="77777777" w:rsidR="001F21F8" w:rsidRDefault="00000000">
            <w:pPr>
              <w:pStyle w:val="Normalindentado2"/>
              <w:ind w:left="0"/>
            </w:pPr>
            <w:r>
              <w:t>02</w:t>
            </w:r>
          </w:p>
        </w:tc>
        <w:tc>
          <w:tcPr>
            <w:tcW w:w="1883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CDB043" w14:textId="77777777" w:rsidR="001F21F8" w:rsidRDefault="00000000">
            <w:pPr>
              <w:pStyle w:val="Normalindentado2"/>
              <w:ind w:left="0"/>
            </w:pPr>
            <w:r>
              <w:t>Papel del ingeniero de Software</w:t>
            </w:r>
          </w:p>
        </w:tc>
        <w:tc>
          <w:tcPr>
            <w:tcW w:w="2382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EFD3E2" w14:textId="77777777" w:rsidR="001F21F8" w:rsidRDefault="00000000">
            <w:pPr>
              <w:pStyle w:val="Normalindentado2"/>
              <w:ind w:left="0"/>
            </w:pPr>
            <w:r>
              <w:t>Documento interno (Aulas virtuales)</w:t>
            </w:r>
          </w:p>
        </w:tc>
        <w:tc>
          <w:tcPr>
            <w:tcW w:w="8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A03AE6" w14:textId="77777777" w:rsidR="001F21F8" w:rsidRDefault="00000000">
            <w:pPr>
              <w:pStyle w:val="Normalindentado2"/>
              <w:ind w:left="0"/>
            </w:pPr>
            <w:r>
              <w:t>2026</w:t>
            </w:r>
          </w:p>
        </w:tc>
        <w:tc>
          <w:tcPr>
            <w:tcW w:w="146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00736D" w14:textId="77777777" w:rsidR="001F21F8" w:rsidRDefault="00000000">
            <w:pPr>
              <w:pStyle w:val="Normalindentado2"/>
              <w:ind w:left="0"/>
            </w:pPr>
            <w:r>
              <w:t>Marcela Cifuentes, Universidad Libre</w:t>
            </w:r>
          </w:p>
        </w:tc>
      </w:tr>
      <w:tr w:rsidR="001F21F8" w14:paraId="10962983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212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BBACC7" w14:textId="77777777" w:rsidR="001F21F8" w:rsidRDefault="00000000">
            <w:pPr>
              <w:pStyle w:val="Normalindentado2"/>
              <w:ind w:left="0"/>
            </w:pPr>
            <w:r>
              <w:t>03</w:t>
            </w:r>
          </w:p>
        </w:tc>
        <w:tc>
          <w:tcPr>
            <w:tcW w:w="1883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E01FF7" w14:textId="77777777" w:rsidR="001F21F8" w:rsidRDefault="00000000">
            <w:pPr>
              <w:pStyle w:val="Normalindentado2"/>
              <w:ind w:left="0"/>
            </w:pPr>
            <w:r>
              <w:t xml:space="preserve">Documento </w:t>
            </w:r>
            <w:proofErr w:type="spellStart"/>
            <w:r>
              <w:t>Minetico</w:t>
            </w:r>
            <w:proofErr w:type="spellEnd"/>
          </w:p>
        </w:tc>
        <w:tc>
          <w:tcPr>
            <w:tcW w:w="2382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F37201E" w14:textId="77777777" w:rsidR="001F21F8" w:rsidRDefault="00000000">
            <w:pPr>
              <w:pStyle w:val="Normalindentado2"/>
              <w:ind w:left="0"/>
            </w:pPr>
            <w:r>
              <w:t>Documento interno</w:t>
            </w:r>
          </w:p>
        </w:tc>
        <w:tc>
          <w:tcPr>
            <w:tcW w:w="8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D8137D" w14:textId="77777777" w:rsidR="001F21F8" w:rsidRDefault="00000000">
            <w:pPr>
              <w:pStyle w:val="Normalindentado2"/>
              <w:ind w:left="0"/>
            </w:pPr>
            <w:r>
              <w:t>2026</w:t>
            </w:r>
          </w:p>
        </w:tc>
        <w:tc>
          <w:tcPr>
            <w:tcW w:w="146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706E29" w14:textId="77777777" w:rsidR="001F21F8" w:rsidRDefault="00000000">
            <w:pPr>
              <w:pStyle w:val="Normalindentado2"/>
              <w:ind w:left="0"/>
            </w:pPr>
            <w:r>
              <w:t>Andres Ardila</w:t>
            </w:r>
          </w:p>
          <w:p w14:paraId="303F0D3D" w14:textId="77777777" w:rsidR="001F21F8" w:rsidRDefault="00000000">
            <w:pPr>
              <w:pStyle w:val="Normalindentado2"/>
              <w:ind w:left="0"/>
            </w:pPr>
            <w:r>
              <w:t>Miguel Veloza</w:t>
            </w:r>
          </w:p>
          <w:p w14:paraId="7DEB97D3" w14:textId="77777777" w:rsidR="001F21F8" w:rsidRDefault="00000000">
            <w:pPr>
              <w:pStyle w:val="Normalindentado2"/>
              <w:ind w:left="0"/>
            </w:pPr>
            <w:r>
              <w:t>Dilan Ayala</w:t>
            </w:r>
          </w:p>
          <w:p w14:paraId="522C8278" w14:textId="77777777" w:rsidR="001F21F8" w:rsidRDefault="00000000">
            <w:pPr>
              <w:pStyle w:val="Normalindentado2"/>
              <w:ind w:left="0"/>
            </w:pPr>
            <w:r>
              <w:t>Duvan Alarcón</w:t>
            </w:r>
          </w:p>
        </w:tc>
      </w:tr>
      <w:tr w:rsidR="001F21F8" w14:paraId="0331400B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212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C339FD" w14:textId="77777777" w:rsidR="001F21F8" w:rsidRDefault="00000000">
            <w:pPr>
              <w:pStyle w:val="Normalindentado2"/>
              <w:ind w:left="0"/>
            </w:pPr>
            <w:r>
              <w:t>04</w:t>
            </w:r>
          </w:p>
        </w:tc>
        <w:tc>
          <w:tcPr>
            <w:tcW w:w="1883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948FFA" w14:textId="77777777" w:rsidR="001F21F8" w:rsidRDefault="00000000">
            <w:pPr>
              <w:pStyle w:val="Normalindentado2"/>
              <w:ind w:left="0"/>
            </w:pPr>
            <w:r>
              <w:t xml:space="preserve">IEEE </w:t>
            </w:r>
            <w:proofErr w:type="spellStart"/>
            <w:r>
              <w:t>Sld</w:t>
            </w:r>
            <w:proofErr w:type="spellEnd"/>
            <w:r>
              <w:t xml:space="preserve"> 830-1998</w:t>
            </w:r>
          </w:p>
        </w:tc>
        <w:tc>
          <w:tcPr>
            <w:tcW w:w="2382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D644768" w14:textId="77777777" w:rsidR="001F21F8" w:rsidRDefault="00000000">
            <w:pPr>
              <w:pStyle w:val="Normalindentado2"/>
              <w:ind w:left="0"/>
            </w:pPr>
            <w:r>
              <w:t>https://ieeexplore.ieee.org</w:t>
            </w:r>
          </w:p>
        </w:tc>
        <w:tc>
          <w:tcPr>
            <w:tcW w:w="809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14359A" w14:textId="77777777" w:rsidR="001F21F8" w:rsidRDefault="00000000">
            <w:pPr>
              <w:pStyle w:val="Normalindentado2"/>
              <w:ind w:left="0"/>
            </w:pPr>
            <w:r>
              <w:t>1998</w:t>
            </w:r>
          </w:p>
        </w:tc>
        <w:tc>
          <w:tcPr>
            <w:tcW w:w="146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592019" w14:textId="77777777" w:rsidR="001F21F8" w:rsidRDefault="00000000">
            <w:pPr>
              <w:pStyle w:val="Normalindentado2"/>
              <w:ind w:left="0"/>
            </w:pPr>
            <w:r>
              <w:t>IEEE</w:t>
            </w:r>
          </w:p>
        </w:tc>
      </w:tr>
    </w:tbl>
    <w:p w14:paraId="13729B46" w14:textId="77777777" w:rsidR="001F21F8" w:rsidRDefault="001F21F8">
      <w:pPr>
        <w:pStyle w:val="guiazul"/>
        <w:ind w:left="708"/>
      </w:pPr>
    </w:p>
    <w:p w14:paraId="2EBB8587" w14:textId="77777777" w:rsidR="001F21F8" w:rsidRDefault="00000000">
      <w:pPr>
        <w:pStyle w:val="Ttulo2"/>
      </w:pPr>
      <w:bookmarkStart w:id="16" w:name="_Toc225101722"/>
      <w:bookmarkStart w:id="17" w:name="_Toc14331876"/>
      <w:r>
        <w:t>Resumen</w:t>
      </w:r>
      <w:bookmarkEnd w:id="16"/>
      <w:bookmarkEnd w:id="17"/>
    </w:p>
    <w:p w14:paraId="6AFE6641" w14:textId="77777777" w:rsidR="001F21F8" w:rsidRDefault="00000000">
      <w:pPr>
        <w:spacing w:before="240" w:after="240" w:line="256" w:lineRule="auto"/>
        <w:ind w:firstLine="708"/>
      </w:pPr>
      <w:r>
        <w:t>Este documento se encuentra organizado en diversas secciones que permiten comprender el sistema de manera progresiva y estructurada:</w:t>
      </w:r>
    </w:p>
    <w:p w14:paraId="3CA5C021" w14:textId="77777777" w:rsidR="001F21F8" w:rsidRDefault="00000000">
      <w:pPr>
        <w:pStyle w:val="Prrafodelista"/>
        <w:numPr>
          <w:ilvl w:val="0"/>
          <w:numId w:val="4"/>
        </w:numPr>
        <w:spacing w:before="240" w:after="240" w:line="256" w:lineRule="auto"/>
      </w:pPr>
      <w:r>
        <w:t xml:space="preserve">La </w:t>
      </w:r>
      <w:r>
        <w:rPr>
          <w:b/>
          <w:bCs/>
          <w:u w:val="single"/>
        </w:rPr>
        <w:t>Sección 1</w:t>
      </w:r>
      <w:r>
        <w:t xml:space="preserve"> presenta la introducción general, incluyendo el propósito del documento, su alcance y las definiciones clave necesarias para su correcta interpretación.</w:t>
      </w:r>
    </w:p>
    <w:p w14:paraId="3DC876D9" w14:textId="77777777" w:rsidR="001F21F8" w:rsidRDefault="00000000">
      <w:pPr>
        <w:pStyle w:val="Prrafodelista"/>
        <w:numPr>
          <w:ilvl w:val="0"/>
          <w:numId w:val="5"/>
        </w:numPr>
        <w:spacing w:before="240" w:after="240" w:line="256" w:lineRule="auto"/>
      </w:pPr>
      <w:r>
        <w:t xml:space="preserve">La </w:t>
      </w:r>
      <w:r>
        <w:rPr>
          <w:b/>
          <w:bCs/>
          <w:u w:val="single"/>
        </w:rPr>
        <w:t>Sección 2</w:t>
      </w:r>
      <w:r>
        <w:t xml:space="preserve"> ofrece una descripción general del sistema, abarcando sus principales funcionalidades, características y restricciones.</w:t>
      </w:r>
    </w:p>
    <w:p w14:paraId="4E8439E6" w14:textId="77777777" w:rsidR="001F21F8" w:rsidRDefault="00000000">
      <w:pPr>
        <w:pStyle w:val="Prrafodelista"/>
        <w:numPr>
          <w:ilvl w:val="0"/>
          <w:numId w:val="6"/>
        </w:numPr>
        <w:spacing w:before="240" w:after="240" w:line="256" w:lineRule="auto"/>
      </w:pPr>
      <w:r>
        <w:t xml:space="preserve">La </w:t>
      </w:r>
      <w:r>
        <w:rPr>
          <w:b/>
          <w:bCs/>
          <w:u w:val="single"/>
        </w:rPr>
        <w:t>Sección 3</w:t>
      </w:r>
      <w:r>
        <w:t xml:space="preserve"> desarrolla en detalle los requisitos específicos del sistema, tanto funcionales como no funcionales, fundamentales para su diseño e implementación.</w:t>
      </w:r>
    </w:p>
    <w:p w14:paraId="41AE08F1" w14:textId="77777777" w:rsidR="001F21F8" w:rsidRDefault="00000000">
      <w:pPr>
        <w:pStyle w:val="Prrafodelista"/>
        <w:numPr>
          <w:ilvl w:val="0"/>
          <w:numId w:val="7"/>
        </w:numPr>
        <w:spacing w:before="240" w:after="240" w:line="256" w:lineRule="auto"/>
      </w:pPr>
      <w:r>
        <w:t xml:space="preserve">La </w:t>
      </w:r>
      <w:r>
        <w:rPr>
          <w:b/>
          <w:bCs/>
          <w:u w:val="single"/>
        </w:rPr>
        <w:t>Sección 4</w:t>
      </w:r>
      <w:r>
        <w:t xml:space="preserve"> reúne información complementaria, así como posibles mejoras y líneas de evolución futura del sistema.</w:t>
      </w:r>
    </w:p>
    <w:p w14:paraId="4C99DDF7" w14:textId="77777777" w:rsidR="001F21F8" w:rsidRDefault="00000000">
      <w:pPr>
        <w:spacing w:before="240" w:after="240" w:line="256" w:lineRule="auto"/>
      </w:pPr>
      <w:r>
        <w:t>Gracias a esta organización, se facilita la comprensión del proyecto, partiendo de una visión general hasta llegar a los aspectos técnicos necesarios para su desarrollo.</w:t>
      </w:r>
    </w:p>
    <w:p w14:paraId="45E53375" w14:textId="77777777" w:rsidR="001F21F8" w:rsidRDefault="00000000">
      <w:pPr>
        <w:pStyle w:val="Subttulo"/>
        <w:rPr>
          <w:b/>
          <w:bCs/>
          <w:sz w:val="24"/>
        </w:rPr>
      </w:pPr>
      <w:bookmarkStart w:id="18" w:name="_Toc33238240"/>
      <w:bookmarkStart w:id="19" w:name="_Toc225101724"/>
      <w:bookmarkStart w:id="20" w:name="_Toc1766263411"/>
      <w:r>
        <w:rPr>
          <w:b/>
          <w:bCs/>
          <w:sz w:val="24"/>
        </w:rPr>
        <w:t>Perspectiva del producto</w:t>
      </w:r>
      <w:bookmarkEnd w:id="18"/>
      <w:bookmarkEnd w:id="19"/>
      <w:bookmarkEnd w:id="20"/>
    </w:p>
    <w:p w14:paraId="04F3EA79" w14:textId="77777777" w:rsidR="001F21F8" w:rsidRDefault="001F21F8">
      <w:pPr>
        <w:pStyle w:val="Normalindentado1"/>
      </w:pPr>
    </w:p>
    <w:p w14:paraId="1C76C4B4" w14:textId="77777777" w:rsidR="001F21F8" w:rsidRDefault="00000000">
      <w:pPr>
        <w:spacing w:before="240" w:after="240"/>
        <w:ind w:firstLine="300"/>
      </w:pPr>
      <w:proofErr w:type="spellStart"/>
      <w:r>
        <w:t>Minetico</w:t>
      </w:r>
      <w:proofErr w:type="spellEnd"/>
      <w:r>
        <w:t xml:space="preserve"> es un sistema independiente basado en una arquitectura cliente-servidor, diseñado para ofrecer una experiencia interactiva mediante el uso de una mascota virtual inteligente. Este sistema se integra con modelos de lenguaje, como </w:t>
      </w:r>
      <w:proofErr w:type="spellStart"/>
      <w:r>
        <w:t>LLaMA</w:t>
      </w:r>
      <w:proofErr w:type="spellEnd"/>
      <w:r>
        <w:t>, con el fin de generar respuestas dinámicas y brindar asistencia a los usuarios, especialmente en el contexto del videojuego Minecraft.</w:t>
      </w:r>
    </w:p>
    <w:p w14:paraId="1364EF55" w14:textId="77777777" w:rsidR="001F21F8" w:rsidRDefault="00000000">
      <w:pPr>
        <w:spacing w:before="240" w:after="240"/>
      </w:pPr>
      <w:r>
        <w:t>La solución está concebida como una plataforma web accesible desde navegadores, lo que permite su uso en diferentes entornos sin necesidad de instalaciones complejas. Además, su diseño contempla la adaptabilidad a dispositivos móviles, garantizando una experiencia de usuario consistente y accesible en distintas plataformas.</w:t>
      </w:r>
    </w:p>
    <w:p w14:paraId="223E3D5D" w14:textId="77777777" w:rsidR="001F21F8" w:rsidRDefault="00000000">
      <w:pPr>
        <w:pStyle w:val="Ttulo2"/>
      </w:pPr>
      <w:bookmarkStart w:id="21" w:name="_Toc532878319"/>
      <w:bookmarkStart w:id="22" w:name="_Toc33238241"/>
      <w:bookmarkStart w:id="23" w:name="_Toc225101725"/>
      <w:bookmarkStart w:id="24" w:name="_Toc249536742"/>
      <w:r>
        <w:t>Funcionalidad del producto</w:t>
      </w:r>
      <w:bookmarkEnd w:id="21"/>
      <w:bookmarkEnd w:id="22"/>
      <w:bookmarkEnd w:id="23"/>
      <w:bookmarkEnd w:id="24"/>
    </w:p>
    <w:p w14:paraId="48C4D614" w14:textId="77777777" w:rsidR="001F21F8" w:rsidRDefault="00000000">
      <w:pPr>
        <w:pStyle w:val="Normalindentado1"/>
      </w:pPr>
      <w:r>
        <w:t>El sistema permitirá:</w:t>
      </w:r>
    </w:p>
    <w:p w14:paraId="42558712" w14:textId="77777777" w:rsidR="001F21F8" w:rsidRDefault="001F21F8">
      <w:pPr>
        <w:pStyle w:val="Normalindentado1"/>
      </w:pPr>
    </w:p>
    <w:p w14:paraId="662B9427" w14:textId="77777777" w:rsidR="001F21F8" w:rsidRDefault="00000000">
      <w:pPr>
        <w:pStyle w:val="Normalindentado1"/>
        <w:numPr>
          <w:ilvl w:val="0"/>
          <w:numId w:val="8"/>
        </w:numPr>
      </w:pPr>
      <w:r>
        <w:t>Interacción con una mascota virtual mediante chat</w:t>
      </w:r>
    </w:p>
    <w:p w14:paraId="30DF9B79" w14:textId="77777777" w:rsidR="001F21F8" w:rsidRDefault="00000000">
      <w:pPr>
        <w:pStyle w:val="Normalindentado1"/>
        <w:numPr>
          <w:ilvl w:val="0"/>
          <w:numId w:val="9"/>
        </w:numPr>
      </w:pPr>
      <w:r>
        <w:t>Respuestas inteligentes sobre temas específicos</w:t>
      </w:r>
    </w:p>
    <w:p w14:paraId="0D5C3BBD" w14:textId="77777777" w:rsidR="001F21F8" w:rsidRDefault="00000000">
      <w:pPr>
        <w:pStyle w:val="Normalindentado1"/>
        <w:numPr>
          <w:ilvl w:val="0"/>
          <w:numId w:val="10"/>
        </w:numPr>
      </w:pPr>
      <w:r>
        <w:t>Personalización de la mascota mediante skins</w:t>
      </w:r>
    </w:p>
    <w:p w14:paraId="266C7FC7" w14:textId="77777777" w:rsidR="001F21F8" w:rsidRDefault="00000000">
      <w:pPr>
        <w:pStyle w:val="Normalindentado1"/>
        <w:numPr>
          <w:ilvl w:val="0"/>
          <w:numId w:val="11"/>
        </w:numPr>
      </w:pPr>
      <w:r>
        <w:t>Sistema de rachas diarias</w:t>
      </w:r>
    </w:p>
    <w:p w14:paraId="2B6EBF06" w14:textId="77777777" w:rsidR="001F21F8" w:rsidRDefault="00000000">
      <w:pPr>
        <w:pStyle w:val="Normalindentado1"/>
        <w:numPr>
          <w:ilvl w:val="0"/>
          <w:numId w:val="12"/>
        </w:numPr>
      </w:pPr>
      <w:r>
        <w:t>Minijuegos educativos</w:t>
      </w:r>
    </w:p>
    <w:p w14:paraId="52A318D4" w14:textId="77777777" w:rsidR="001F21F8" w:rsidRDefault="00000000">
      <w:pPr>
        <w:pStyle w:val="Normalindentado1"/>
        <w:numPr>
          <w:ilvl w:val="0"/>
          <w:numId w:val="13"/>
        </w:numPr>
      </w:pPr>
      <w:r>
        <w:t>Sistema de recompensas</w:t>
      </w:r>
    </w:p>
    <w:p w14:paraId="55FC5A13" w14:textId="77777777" w:rsidR="001F21F8" w:rsidRDefault="00000000">
      <w:pPr>
        <w:pStyle w:val="Normalindentado1"/>
      </w:pPr>
      <w:r>
        <w:t>-     Adaptación al nivel del usuario</w:t>
      </w:r>
    </w:p>
    <w:p w14:paraId="4D187BAB" w14:textId="77777777" w:rsidR="001F21F8" w:rsidRDefault="00000000">
      <w:pPr>
        <w:pStyle w:val="Normalindentado1"/>
      </w:pPr>
      <w:r>
        <w:t>-     Edad: Mayores de 12 años</w:t>
      </w:r>
    </w:p>
    <w:p w14:paraId="3F4D371F" w14:textId="77777777" w:rsidR="001F21F8" w:rsidRDefault="00000000">
      <w:pPr>
        <w:pStyle w:val="Normalindentado1"/>
      </w:pPr>
      <w:r>
        <w:t>-     Nivel: Básico a avanzado</w:t>
      </w:r>
    </w:p>
    <w:p w14:paraId="10487E9A" w14:textId="77777777" w:rsidR="001F21F8" w:rsidRDefault="00000000">
      <w:pPr>
        <w:pStyle w:val="Normalindentado1"/>
      </w:pPr>
      <w:r>
        <w:t>-     Conocimientos: Uso básico de tecnología</w:t>
      </w:r>
    </w:p>
    <w:p w14:paraId="482D815C" w14:textId="77777777" w:rsidR="001F21F8" w:rsidRDefault="00000000">
      <w:pPr>
        <w:pStyle w:val="Normalindentado1"/>
      </w:pPr>
      <w:r>
        <w:t>-     Intereses: Videojuegos, aprendizaje interactivo</w:t>
      </w:r>
    </w:p>
    <w:p w14:paraId="14C86EBB" w14:textId="77777777" w:rsidR="001F21F8" w:rsidRDefault="00000000">
      <w:pPr>
        <w:pStyle w:val="Normalindentado1"/>
      </w:pPr>
      <w:r>
        <w:t xml:space="preserve">-     Uso de modelo </w:t>
      </w:r>
      <w:proofErr w:type="spellStart"/>
      <w:r>
        <w:t>LLaMA</w:t>
      </w:r>
      <w:proofErr w:type="spellEnd"/>
      <w:r>
        <w:t xml:space="preserve"> como motor de IA</w:t>
      </w:r>
    </w:p>
    <w:p w14:paraId="684CBA46" w14:textId="77777777" w:rsidR="001F21F8" w:rsidRDefault="00000000">
      <w:pPr>
        <w:pStyle w:val="Normalindentado1"/>
      </w:pPr>
      <w:r>
        <w:t>-     Dependencia de conexión a internet (si no es local)</w:t>
      </w:r>
    </w:p>
    <w:p w14:paraId="6292EE10" w14:textId="77777777" w:rsidR="001F21F8" w:rsidRDefault="00000000">
      <w:pPr>
        <w:pStyle w:val="Normalindentado1"/>
      </w:pPr>
      <w:r>
        <w:t>-     Compatibilidad con navegadores modernos</w:t>
      </w:r>
    </w:p>
    <w:p w14:paraId="39C3C576" w14:textId="77777777" w:rsidR="001F21F8" w:rsidRDefault="00000000">
      <w:pPr>
        <w:pStyle w:val="Normalindentado1"/>
      </w:pPr>
      <w:r>
        <w:t>-     Limitaciones de hardware en dispositivos móviles</w:t>
      </w:r>
    </w:p>
    <w:p w14:paraId="267B1E0E" w14:textId="77777777" w:rsidR="001F21F8" w:rsidRDefault="00000000">
      <w:pPr>
        <w:pStyle w:val="Normalindentado1"/>
      </w:pPr>
      <w:r>
        <w:lastRenderedPageBreak/>
        <w:t>-     El usuario tendrá acceso a internet</w:t>
      </w:r>
    </w:p>
    <w:p w14:paraId="5C3CBEEC" w14:textId="77777777" w:rsidR="001F21F8" w:rsidRDefault="00000000">
      <w:pPr>
        <w:pStyle w:val="Normalindentado1"/>
      </w:pPr>
      <w:r>
        <w:t xml:space="preserve">-     El modelo </w:t>
      </w:r>
      <w:proofErr w:type="spellStart"/>
      <w:r>
        <w:t>LLaMA</w:t>
      </w:r>
      <w:proofErr w:type="spellEnd"/>
      <w:r>
        <w:t xml:space="preserve"> estará disponible y configurado</w:t>
      </w:r>
    </w:p>
    <w:p w14:paraId="21755AA6" w14:textId="77777777" w:rsidR="001F21F8" w:rsidRDefault="00000000">
      <w:pPr>
        <w:pStyle w:val="Normalindentado1"/>
      </w:pPr>
      <w:r>
        <w:t>-     El sistema será mantenido y actualizado</w:t>
      </w:r>
    </w:p>
    <w:p w14:paraId="2E234FE6" w14:textId="77777777" w:rsidR="001F21F8" w:rsidRDefault="001F21F8">
      <w:pPr>
        <w:pStyle w:val="Normalindentado2"/>
      </w:pPr>
    </w:p>
    <w:p w14:paraId="1BBCE9DF" w14:textId="77777777" w:rsidR="001F21F8" w:rsidRDefault="00000000">
      <w:pPr>
        <w:pStyle w:val="Ttulo2"/>
      </w:pPr>
      <w:bookmarkStart w:id="25" w:name="_Toc532878320"/>
      <w:bookmarkStart w:id="26" w:name="_Toc33238242"/>
      <w:bookmarkStart w:id="27" w:name="_Toc225101726"/>
      <w:bookmarkStart w:id="28" w:name="_Toc1937367788"/>
      <w:r>
        <w:t>Características de los usuarios</w:t>
      </w:r>
      <w:bookmarkEnd w:id="25"/>
      <w:bookmarkEnd w:id="26"/>
      <w:bookmarkEnd w:id="27"/>
      <w:bookmarkEnd w:id="28"/>
    </w:p>
    <w:p w14:paraId="3964D625" w14:textId="77777777" w:rsidR="001F21F8" w:rsidRDefault="001F21F8">
      <w:pPr>
        <w:pStyle w:val="guiazul"/>
        <w:ind w:left="708"/>
      </w:pPr>
    </w:p>
    <w:tbl>
      <w:tblPr>
        <w:tblW w:w="84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6407"/>
      </w:tblGrid>
      <w:tr w:rsidR="001F21F8" w14:paraId="5F1FB7AE" w14:textId="77777777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2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7823E1" w14:textId="77777777" w:rsidR="001F21F8" w:rsidRDefault="00000000">
            <w:r>
              <w:rPr>
                <w:rFonts w:eastAsia="Arial" w:cs="Arial"/>
                <w:szCs w:val="20"/>
              </w:rPr>
              <w:t>Tipo de usuario</w:t>
            </w:r>
          </w:p>
        </w:tc>
        <w:tc>
          <w:tcPr>
            <w:tcW w:w="640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0551CB" w14:textId="77777777" w:rsidR="001F21F8" w:rsidRDefault="00000000">
            <w:proofErr w:type="spellStart"/>
            <w:r>
              <w:rPr>
                <w:rFonts w:eastAsia="Arial" w:cs="Arial"/>
                <w:szCs w:val="20"/>
              </w:rPr>
              <w:t>Gamers</w:t>
            </w:r>
            <w:proofErr w:type="spellEnd"/>
            <w:r>
              <w:rPr>
                <w:rFonts w:eastAsia="Arial" w:cs="Arial"/>
                <w:szCs w:val="20"/>
              </w:rPr>
              <w:t xml:space="preserve"> y jugadores casuales interesados en Minecraft.</w:t>
            </w:r>
          </w:p>
        </w:tc>
      </w:tr>
      <w:tr w:rsidR="001F21F8" w14:paraId="0F383652" w14:textId="77777777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208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D66D5E" w14:textId="77777777" w:rsidR="001F21F8" w:rsidRDefault="00000000">
            <w:r>
              <w:rPr>
                <w:rFonts w:eastAsia="Arial" w:cs="Arial"/>
                <w:szCs w:val="20"/>
              </w:rPr>
              <w:t>Formación</w:t>
            </w:r>
          </w:p>
        </w:tc>
        <w:tc>
          <w:tcPr>
            <w:tcW w:w="64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2EA336" w14:textId="77777777" w:rsidR="001F21F8" w:rsidRDefault="00000000">
            <w:r>
              <w:rPr>
                <w:rFonts w:eastAsia="Arial" w:cs="Arial"/>
                <w:szCs w:val="20"/>
              </w:rPr>
              <w:t>Desde educación básica primaria hasta nivel profesional.</w:t>
            </w:r>
          </w:p>
        </w:tc>
      </w:tr>
      <w:tr w:rsidR="001F21F8" w14:paraId="3876638C" w14:textId="77777777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208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8AA3F" w14:textId="77777777" w:rsidR="001F21F8" w:rsidRDefault="00000000">
            <w:r>
              <w:rPr>
                <w:rFonts w:eastAsia="Arial" w:cs="Arial"/>
                <w:szCs w:val="20"/>
              </w:rPr>
              <w:t>Habilidades</w:t>
            </w:r>
          </w:p>
        </w:tc>
        <w:tc>
          <w:tcPr>
            <w:tcW w:w="64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F83782" w14:textId="77777777" w:rsidR="001F21F8" w:rsidRDefault="00000000">
            <w:r>
              <w:rPr>
                <w:rFonts w:eastAsia="Arial" w:cs="Arial"/>
                <w:szCs w:val="20"/>
              </w:rPr>
              <w:t>Pensamiento lógico y crítico, creatividad, resolución de problemas, capacidad de multitarea y manejo básico de herramientas digitales.</w:t>
            </w:r>
          </w:p>
        </w:tc>
      </w:tr>
      <w:tr w:rsidR="001F21F8" w14:paraId="028E88A8" w14:textId="77777777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208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D5CC39" w14:textId="77777777" w:rsidR="001F21F8" w:rsidRDefault="00000000">
            <w:r>
              <w:rPr>
                <w:rFonts w:eastAsia="Arial" w:cs="Arial"/>
                <w:szCs w:val="20"/>
              </w:rPr>
              <w:t>Experiencia tecnológica</w:t>
            </w:r>
          </w:p>
        </w:tc>
        <w:tc>
          <w:tcPr>
            <w:tcW w:w="64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0882CC" w14:textId="77777777" w:rsidR="001F21F8" w:rsidRDefault="00000000">
            <w:r>
              <w:rPr>
                <w:rFonts w:eastAsia="Arial" w:cs="Arial"/>
                <w:szCs w:val="20"/>
              </w:rPr>
              <w:t>Nivel básico a intermedio en el uso de computadores, navegación web y aplicaciones interactivas.</w:t>
            </w:r>
          </w:p>
        </w:tc>
      </w:tr>
      <w:tr w:rsidR="001F21F8" w14:paraId="7656E911" w14:textId="77777777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208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1D3F84" w14:textId="77777777" w:rsidR="001F21F8" w:rsidRDefault="00000000">
            <w:r>
              <w:rPr>
                <w:rFonts w:eastAsia="Arial" w:cs="Arial"/>
                <w:szCs w:val="20"/>
              </w:rPr>
              <w:t>Actividades</w:t>
            </w:r>
          </w:p>
        </w:tc>
        <w:tc>
          <w:tcPr>
            <w:tcW w:w="64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1A846B" w14:textId="77777777" w:rsidR="001F21F8" w:rsidRDefault="00000000">
            <w:r>
              <w:rPr>
                <w:rFonts w:eastAsia="Arial" w:cs="Arial"/>
                <w:szCs w:val="20"/>
              </w:rPr>
              <w:t>Videojuegos, aprendizaje iterativo, exploración de mecánicas dentro de entornos virtuales.</w:t>
            </w:r>
          </w:p>
        </w:tc>
      </w:tr>
      <w:tr w:rsidR="001F21F8" w14:paraId="25AB3EC8" w14:textId="77777777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208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38161A" w14:textId="77777777" w:rsidR="001F21F8" w:rsidRDefault="00000000">
            <w:r>
              <w:rPr>
                <w:rFonts w:eastAsia="Arial" w:cs="Arial"/>
                <w:szCs w:val="20"/>
              </w:rPr>
              <w:t>Rango de edad</w:t>
            </w:r>
          </w:p>
        </w:tc>
        <w:tc>
          <w:tcPr>
            <w:tcW w:w="64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B4D710" w14:textId="77777777" w:rsidR="001F21F8" w:rsidRDefault="00000000">
            <w:r>
              <w:rPr>
                <w:rFonts w:eastAsia="Arial" w:cs="Arial"/>
                <w:szCs w:val="20"/>
              </w:rPr>
              <w:t>Aproximadamente entre 12 y 25 años.</w:t>
            </w:r>
          </w:p>
        </w:tc>
      </w:tr>
      <w:tr w:rsidR="001F21F8" w14:paraId="3218ED6F" w14:textId="77777777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208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943A73" w14:textId="77777777" w:rsidR="001F21F8" w:rsidRDefault="00000000">
            <w:r>
              <w:rPr>
                <w:rFonts w:eastAsia="Arial" w:cs="Arial"/>
                <w:szCs w:val="20"/>
              </w:rPr>
              <w:t>Frecuencia de uso</w:t>
            </w:r>
          </w:p>
        </w:tc>
        <w:tc>
          <w:tcPr>
            <w:tcW w:w="64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9325AC" w14:textId="77777777" w:rsidR="001F21F8" w:rsidRDefault="00000000">
            <w:r>
              <w:rPr>
                <w:rFonts w:eastAsia="Arial" w:cs="Arial"/>
                <w:szCs w:val="20"/>
              </w:rPr>
              <w:t>Uso ocasional a frecuente, con posibilidad de interacción diaria.</w:t>
            </w:r>
          </w:p>
        </w:tc>
      </w:tr>
      <w:tr w:rsidR="001F21F8" w14:paraId="65D25918" w14:textId="77777777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208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598CC7" w14:textId="77777777" w:rsidR="001F21F8" w:rsidRDefault="00000000">
            <w:r>
              <w:rPr>
                <w:rFonts w:eastAsia="Arial" w:cs="Arial"/>
                <w:szCs w:val="20"/>
              </w:rPr>
              <w:t>Motivaciones</w:t>
            </w:r>
          </w:p>
        </w:tc>
        <w:tc>
          <w:tcPr>
            <w:tcW w:w="64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7A4C6A" w14:textId="77777777" w:rsidR="001F21F8" w:rsidRDefault="00000000">
            <w:r>
              <w:rPr>
                <w:rFonts w:eastAsia="Arial" w:cs="Arial"/>
                <w:szCs w:val="20"/>
              </w:rPr>
              <w:t>Aprender sobre Minecraft, mejorar habilidades dentro del juego, entretenimiento y personalización de la experiencia.</w:t>
            </w:r>
          </w:p>
        </w:tc>
      </w:tr>
      <w:tr w:rsidR="001F21F8" w14:paraId="2EB9E8A4" w14:textId="77777777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208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B0EA2D" w14:textId="77777777" w:rsidR="001F21F8" w:rsidRDefault="00000000">
            <w:r>
              <w:rPr>
                <w:rFonts w:eastAsia="Arial" w:cs="Arial"/>
                <w:szCs w:val="20"/>
              </w:rPr>
              <w:t>Dispositivos de acceso</w:t>
            </w:r>
          </w:p>
        </w:tc>
        <w:tc>
          <w:tcPr>
            <w:tcW w:w="64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148EE0" w14:textId="77777777" w:rsidR="001F21F8" w:rsidRDefault="00000000">
            <w:r>
              <w:rPr>
                <w:rFonts w:eastAsia="Arial" w:cs="Arial"/>
                <w:szCs w:val="20"/>
              </w:rPr>
              <w:t>Computadores personales y dispositivos móviles</w:t>
            </w:r>
          </w:p>
        </w:tc>
      </w:tr>
    </w:tbl>
    <w:p w14:paraId="2D1E9713" w14:textId="77777777" w:rsidR="001F21F8" w:rsidRDefault="001F21F8">
      <w:pPr>
        <w:pStyle w:val="guiazul"/>
        <w:ind w:left="708"/>
      </w:pPr>
    </w:p>
    <w:p w14:paraId="09966FEC" w14:textId="77777777" w:rsidR="001F21F8" w:rsidRDefault="00000000">
      <w:pPr>
        <w:pStyle w:val="Ttulo2"/>
      </w:pPr>
      <w:bookmarkStart w:id="29" w:name="_Toc532878321"/>
      <w:bookmarkStart w:id="30" w:name="_Toc33238243"/>
      <w:bookmarkStart w:id="31" w:name="_Toc225101727"/>
      <w:bookmarkStart w:id="32" w:name="_Toc363149008"/>
      <w:r>
        <w:t>Restricciones</w:t>
      </w:r>
      <w:bookmarkEnd w:id="29"/>
      <w:bookmarkEnd w:id="30"/>
      <w:bookmarkEnd w:id="31"/>
      <w:bookmarkEnd w:id="32"/>
    </w:p>
    <w:p w14:paraId="6B50772A" w14:textId="77777777" w:rsidR="001F21F8" w:rsidRDefault="00000000">
      <w:pPr>
        <w:spacing w:before="240" w:after="240"/>
        <w:ind w:firstLine="708"/>
      </w:pPr>
      <w:r>
        <w:t>En sus primeras versiones, el sistema podrá presentar limitaciones en la precisión de las respuestas generadas, incluyendo mensajes o tutoriales ocasionalmente incorrectos debido a las capacidades del modelo de inteligencia artificial utilizado.</w:t>
      </w:r>
    </w:p>
    <w:p w14:paraId="08F87C93" w14:textId="77777777" w:rsidR="001F21F8" w:rsidRDefault="00000000">
      <w:pPr>
        <w:spacing w:before="240" w:after="240"/>
      </w:pPr>
      <w:r>
        <w:t>Asimismo, no todas las funcionalidades propuestas serán implementadas en los primeros prototipos, y algunas podrían ser modificadas o descartadas en función de limitaciones técnicas o de desarrollo.</w:t>
      </w:r>
    </w:p>
    <w:p w14:paraId="3FCFBFAF" w14:textId="77777777" w:rsidR="001F21F8" w:rsidRDefault="00000000">
      <w:pPr>
        <w:spacing w:before="240" w:after="240"/>
      </w:pPr>
      <w:r>
        <w:t>Adicionalmente, el sistema estará sujeto a restricciones propias de la inteligencia artificial empleada, especialmente al tratarse de una versión con recursos limitados, lo que implica que no contará inicialmente con capacidades como la generación de imágenes o el análisis de documentos y archivos externos.</w:t>
      </w:r>
    </w:p>
    <w:p w14:paraId="1FF983D4" w14:textId="77777777" w:rsidR="001F21F8" w:rsidRDefault="001F21F8">
      <w:pPr>
        <w:pStyle w:val="Normalindentado2"/>
      </w:pPr>
    </w:p>
    <w:p w14:paraId="42431B08" w14:textId="77777777" w:rsidR="001F21F8" w:rsidRDefault="001F21F8">
      <w:pPr>
        <w:pStyle w:val="Normalindentado2"/>
      </w:pPr>
    </w:p>
    <w:p w14:paraId="2370D288" w14:textId="77777777" w:rsidR="001F21F8" w:rsidRDefault="00000000">
      <w:pPr>
        <w:pStyle w:val="Ttulo2"/>
      </w:pPr>
      <w:bookmarkStart w:id="33" w:name="_Toc532878322"/>
      <w:bookmarkStart w:id="34" w:name="_Toc33238244"/>
      <w:bookmarkStart w:id="35" w:name="_Toc225101728"/>
      <w:bookmarkStart w:id="36" w:name="_Toc200344693"/>
      <w:r>
        <w:t>Suposiciones y dependencias</w:t>
      </w:r>
      <w:bookmarkEnd w:id="33"/>
      <w:bookmarkEnd w:id="34"/>
      <w:bookmarkEnd w:id="35"/>
      <w:bookmarkEnd w:id="36"/>
    </w:p>
    <w:p w14:paraId="3A496FF7" w14:textId="77777777" w:rsidR="001F21F8" w:rsidRDefault="00000000">
      <w:pPr>
        <w:spacing w:before="240" w:after="240"/>
        <w:ind w:firstLine="600"/>
      </w:pPr>
      <w:r>
        <w:t>Se asume que el usuario contará con acceso a internet para el correcto funcionamiento del sistema.</w:t>
      </w:r>
    </w:p>
    <w:p w14:paraId="2E59384A" w14:textId="77777777" w:rsidR="001F21F8" w:rsidRDefault="00000000">
      <w:pPr>
        <w:spacing w:before="240" w:after="240"/>
      </w:pPr>
      <w:r>
        <w:t>Asimismo, se considera que el modelo de inteligencia artificial estará debidamente configurado y disponible cuando se requiera su uso. El sistema, por su parte, será mantenido y actualizado de manera periódica para garantizar su correcto funcionamiento.</w:t>
      </w:r>
    </w:p>
    <w:p w14:paraId="2FD13564" w14:textId="77777777" w:rsidR="001F21F8" w:rsidRDefault="00000000">
      <w:pPr>
        <w:spacing w:before="240" w:after="240"/>
      </w:pPr>
      <w:r>
        <w:lastRenderedPageBreak/>
        <w:t>Se espera también que el usuario posea conocimientos básicos sobre el videojuego Minecraft o, en su defecto, un alto interés en aprender sobre este.</w:t>
      </w:r>
    </w:p>
    <w:p w14:paraId="07FA1440" w14:textId="77777777" w:rsidR="001F21F8" w:rsidRDefault="00000000">
      <w:pPr>
        <w:pStyle w:val="Ttulo2"/>
      </w:pPr>
      <w:bookmarkStart w:id="37" w:name="_Toc532878323"/>
      <w:bookmarkStart w:id="38" w:name="_Toc33238245"/>
      <w:bookmarkStart w:id="39" w:name="_Toc225101729"/>
      <w:bookmarkStart w:id="40" w:name="_Toc1797736889"/>
      <w:r>
        <w:t>Evolución previsible del sistema</w:t>
      </w:r>
      <w:bookmarkEnd w:id="37"/>
      <w:bookmarkEnd w:id="38"/>
      <w:bookmarkEnd w:id="39"/>
      <w:bookmarkEnd w:id="40"/>
    </w:p>
    <w:p w14:paraId="1FE78357" w14:textId="77777777" w:rsidR="001F21F8" w:rsidRDefault="00000000">
      <w:pPr>
        <w:spacing w:before="240" w:after="240"/>
        <w:ind w:firstLine="600"/>
      </w:pPr>
      <w:r>
        <w:t>Se proyecta que el sistema evolucione mediante la incorporación progresiva de las funcionalidades propuestas, teniendo en cuenta que algunas podrán ser modificadas o descartadas en función de mejoras técnicas o ajustes en el prototipo.</w:t>
      </w:r>
    </w:p>
    <w:p w14:paraId="0FA65AE7" w14:textId="77777777" w:rsidR="001F21F8" w:rsidRDefault="00000000">
      <w:pPr>
        <w:spacing w:before="240" w:after="240"/>
      </w:pPr>
      <w:r>
        <w:t>Se espera una mejora continua en el desempeño de la inteligencia artificial, especialmente en la calidad y precisión de sus respuestas. Además, se prevé que el sistema sea capaz de generar retroalimentación más personalizada y adaptarse a las preferencias de cada usuario, con el objetivo de ofrecer una experiencia más cómoda, interactiva y entretenida.</w:t>
      </w:r>
    </w:p>
    <w:p w14:paraId="7BFA0F87" w14:textId="77777777" w:rsidR="001F21F8" w:rsidRDefault="00000000">
      <w:pPr>
        <w:pStyle w:val="Ttulo1"/>
      </w:pPr>
      <w:bookmarkStart w:id="41" w:name="_Toc532878324"/>
      <w:bookmarkStart w:id="42" w:name="_Toc33238246"/>
      <w:bookmarkStart w:id="43" w:name="_Toc225101730"/>
      <w:bookmarkStart w:id="44" w:name="_Toc288964326"/>
      <w:r>
        <w:t>Requisitos específicos</w:t>
      </w:r>
      <w:bookmarkEnd w:id="41"/>
      <w:bookmarkEnd w:id="42"/>
      <w:bookmarkEnd w:id="43"/>
      <w:bookmarkEnd w:id="44"/>
    </w:p>
    <w:p w14:paraId="4332B66A" w14:textId="77777777" w:rsidR="001F21F8" w:rsidRDefault="00000000">
      <w:pPr>
        <w:pStyle w:val="Ttulo2"/>
      </w:pPr>
      <w:bookmarkStart w:id="45" w:name="_Toc225101731"/>
      <w:bookmarkStart w:id="46" w:name="_Toc1277862149"/>
      <w:r>
        <w:t>Requisitos comunes de los interfaces</w:t>
      </w:r>
      <w:bookmarkEnd w:id="45"/>
      <w:bookmarkEnd w:id="46"/>
    </w:p>
    <w:p w14:paraId="0B8CCA77" w14:textId="77777777" w:rsidR="001F21F8" w:rsidRDefault="00000000">
      <w:pPr>
        <w:pStyle w:val="Normalindentado2"/>
      </w:pPr>
      <w:r>
        <w:t>Descripción detallada de todas las entradas y salidas del sistema de software.</w:t>
      </w:r>
    </w:p>
    <w:p w14:paraId="333FF56C" w14:textId="77777777" w:rsidR="001F21F8" w:rsidRDefault="00000000">
      <w:pPr>
        <w:pStyle w:val="Ttulo3"/>
      </w:pPr>
      <w:bookmarkStart w:id="47" w:name="_Toc33238248"/>
      <w:bookmarkStart w:id="48" w:name="_Toc225101732"/>
      <w:bookmarkStart w:id="49" w:name="_Toc378537277"/>
      <w:r>
        <w:t>Interfaces de usuario</w:t>
      </w:r>
      <w:bookmarkEnd w:id="47"/>
      <w:bookmarkEnd w:id="48"/>
      <w:bookmarkEnd w:id="49"/>
    </w:p>
    <w:p w14:paraId="37B700EF" w14:textId="77777777" w:rsidR="001F21F8" w:rsidRDefault="00000000">
      <w:pPr>
        <w:pStyle w:val="Normalindentado3"/>
      </w:pPr>
      <w:r>
        <w:t>La interfaz presenta una pantalla principal con una mascota virtual central, barra de racha, área de chat interactivo y opciones de quiz. El diseño utiliza colores suaves y animaciones dinámicas.</w:t>
      </w:r>
    </w:p>
    <w:p w14:paraId="02AB9C5B" w14:textId="77777777" w:rsidR="001F21F8" w:rsidRDefault="001F21F8">
      <w:pPr>
        <w:pStyle w:val="Normalindentado3"/>
      </w:pPr>
    </w:p>
    <w:p w14:paraId="0C9A0622" w14:textId="77777777" w:rsidR="001F21F8" w:rsidRDefault="00000000">
      <w:pPr>
        <w:pStyle w:val="Ttulo3"/>
      </w:pPr>
      <w:bookmarkStart w:id="50" w:name="_Toc225101733"/>
      <w:bookmarkStart w:id="51" w:name="_Toc668484449"/>
      <w:r>
        <w:t>Interfaces de hardware</w:t>
      </w:r>
      <w:bookmarkEnd w:id="50"/>
      <w:bookmarkEnd w:id="51"/>
    </w:p>
    <w:p w14:paraId="0BEA0D3D" w14:textId="77777777" w:rsidR="001F21F8" w:rsidRDefault="00000000">
      <w:pPr>
        <w:pStyle w:val="Normalindentado3"/>
      </w:pPr>
      <w:r>
        <w:t>No requiere hardware especializado. Funciona en navegadores web modernos.</w:t>
      </w:r>
    </w:p>
    <w:p w14:paraId="2D0AA130" w14:textId="77777777" w:rsidR="001F21F8" w:rsidRDefault="00000000">
      <w:pPr>
        <w:pStyle w:val="Ttulo3"/>
        <w:rPr>
          <w:lang w:val="fr-FR"/>
        </w:rPr>
      </w:pPr>
      <w:bookmarkStart w:id="52" w:name="_Toc225101734"/>
      <w:bookmarkStart w:id="53" w:name="_Toc1090073794"/>
      <w:r>
        <w:rPr>
          <w:lang w:val="fr-FR"/>
        </w:rPr>
        <w:t>Interfaces de software</w:t>
      </w:r>
      <w:bookmarkEnd w:id="52"/>
      <w:bookmarkEnd w:id="53"/>
    </w:p>
    <w:p w14:paraId="0BD67653" w14:textId="77777777" w:rsidR="001F21F8" w:rsidRDefault="00000000">
      <w:pPr>
        <w:pStyle w:val="Normalindentado3"/>
        <w:rPr>
          <w:lang w:val="fr-FR"/>
        </w:rPr>
      </w:pPr>
      <w:r>
        <w:rPr>
          <w:lang w:val="fr-FR"/>
        </w:rPr>
        <w:t xml:space="preserve">Base de </w:t>
      </w:r>
      <w:proofErr w:type="spellStart"/>
      <w:r>
        <w:rPr>
          <w:lang w:val="fr-FR"/>
        </w:rPr>
        <w:t>datos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relacional</w:t>
      </w:r>
      <w:proofErr w:type="spellEnd"/>
      <w:r>
        <w:rPr>
          <w:lang w:val="fr-FR"/>
        </w:rPr>
        <w:t xml:space="preserve">, API de IA, </w:t>
      </w:r>
      <w:proofErr w:type="spellStart"/>
      <w:r>
        <w:rPr>
          <w:lang w:val="fr-FR"/>
        </w:rPr>
        <w:t>framework</w:t>
      </w:r>
      <w:proofErr w:type="spellEnd"/>
      <w:r>
        <w:rPr>
          <w:lang w:val="fr-FR"/>
        </w:rPr>
        <w:t xml:space="preserve"> frontend </w:t>
      </w:r>
      <w:proofErr w:type="spellStart"/>
      <w:r>
        <w:rPr>
          <w:lang w:val="fr-FR"/>
        </w:rPr>
        <w:t>responsivo</w:t>
      </w:r>
      <w:proofErr w:type="spellEnd"/>
      <w:r>
        <w:rPr>
          <w:lang w:val="fr-FR"/>
        </w:rPr>
        <w:t>.</w:t>
      </w:r>
    </w:p>
    <w:p w14:paraId="3D861077" w14:textId="77777777" w:rsidR="001F21F8" w:rsidRDefault="00000000">
      <w:pPr>
        <w:pStyle w:val="Ttulo3"/>
      </w:pPr>
      <w:bookmarkStart w:id="54" w:name="_Toc225101735"/>
      <w:bookmarkStart w:id="55" w:name="_Toc1369638670"/>
      <w:r>
        <w:t>Interfaces de comunicación</w:t>
      </w:r>
      <w:bookmarkEnd w:id="54"/>
      <w:bookmarkEnd w:id="55"/>
    </w:p>
    <w:p w14:paraId="5B32758D" w14:textId="77777777" w:rsidR="001F21F8" w:rsidRDefault="00000000">
      <w:pPr>
        <w:pStyle w:val="guiazul"/>
        <w:ind w:left="1200"/>
        <w:rPr>
          <w:color w:val="000000"/>
        </w:rPr>
      </w:pPr>
      <w:r>
        <w:rPr>
          <w:color w:val="000000"/>
        </w:rPr>
        <w:t xml:space="preserve">HTTPS, </w:t>
      </w:r>
      <w:proofErr w:type="spellStart"/>
      <w:r>
        <w:rPr>
          <w:color w:val="000000"/>
        </w:rPr>
        <w:t>WebSockets</w:t>
      </w:r>
      <w:proofErr w:type="spellEnd"/>
      <w:r>
        <w:rPr>
          <w:color w:val="000000"/>
        </w:rPr>
        <w:t>, REST API.</w:t>
      </w:r>
    </w:p>
    <w:p w14:paraId="39D497A3" w14:textId="77777777" w:rsidR="001F21F8" w:rsidRDefault="00000000">
      <w:pPr>
        <w:pStyle w:val="Ttulo2"/>
      </w:pPr>
      <w:bookmarkStart w:id="56" w:name="_Toc33238252"/>
      <w:bookmarkStart w:id="57" w:name="_Toc225101736"/>
      <w:bookmarkStart w:id="58" w:name="_Toc1388810607"/>
      <w:r>
        <w:t>Requisitos funcionales</w:t>
      </w:r>
      <w:bookmarkEnd w:id="56"/>
      <w:bookmarkEnd w:id="57"/>
      <w:bookmarkEnd w:id="58"/>
    </w:p>
    <w:p w14:paraId="2BCA13E5" w14:textId="77777777" w:rsidR="001F21F8" w:rsidRDefault="00000000">
      <w:pPr>
        <w:pStyle w:val="Normalindentado2"/>
        <w:ind w:left="1996"/>
      </w:pPr>
      <w:r>
        <w:rPr>
          <w:b/>
          <w:bCs/>
          <w:iCs/>
        </w:rPr>
        <w:t>RF1 – Registro de usuario</w:t>
      </w:r>
    </w:p>
    <w:p w14:paraId="0269FD34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Permite que un usuario cree una cuenta dentro del sistema ingresando sus datos básicos. Este proceso es necesario para almacenar información personalizada y permitir el seguimiento del progreso.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4246"/>
      </w:tblGrid>
      <w:tr w:rsidR="001F21F8" w14:paraId="680ED463" w14:textId="77777777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7288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D9F8D" w14:textId="77777777" w:rsidR="001F21F8" w:rsidRDefault="00000000">
            <w:pPr>
              <w:pStyle w:val="Normalindentado2"/>
              <w:ind w:firstLine="708"/>
            </w:pPr>
            <w:r>
              <w:t>RF1</w:t>
            </w:r>
          </w:p>
        </w:tc>
      </w:tr>
      <w:tr w:rsidR="001F21F8" w14:paraId="20F8CE57" w14:textId="77777777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6D6F3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0DADA" w14:textId="77777777" w:rsidR="001F21F8" w:rsidRDefault="00000000">
            <w:pPr>
              <w:pStyle w:val="Normalindentado2"/>
              <w:ind w:firstLine="708"/>
            </w:pPr>
            <w:r>
              <w:t>Registro de usuario</w:t>
            </w:r>
          </w:p>
        </w:tc>
      </w:tr>
      <w:tr w:rsidR="001F21F8" w14:paraId="142845D7" w14:textId="77777777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09DBA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F8BF1" w14:textId="77777777" w:rsidR="001F21F8" w:rsidRDefault="00000000">
            <w:pPr>
              <w:pStyle w:val="Normalindentado2"/>
              <w:ind w:firstLine="708"/>
            </w:pPr>
            <w:r>
              <w:t>Gestión de usuario</w:t>
            </w:r>
          </w:p>
        </w:tc>
      </w:tr>
      <w:tr w:rsidR="001F21F8" w14:paraId="42B6A829" w14:textId="77777777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BFFCD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14C3E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29657413" w14:textId="77777777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E0B3A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1A435" w14:textId="77777777" w:rsidR="001F21F8" w:rsidRDefault="00000000">
            <w:pPr>
              <w:pStyle w:val="Normalindentado2"/>
              <w:ind w:firstLine="708"/>
            </w:pPr>
            <w:r>
              <w:t>Nombre, correo electrónico y contraseña.</w:t>
            </w:r>
          </w:p>
        </w:tc>
      </w:tr>
      <w:tr w:rsidR="001F21F8" w14:paraId="73B28FD7" w14:textId="77777777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2C92E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CC01B" w14:textId="77777777" w:rsidR="001F21F8" w:rsidRDefault="00000000">
            <w:pPr>
              <w:pStyle w:val="Normalindentado2"/>
              <w:ind w:firstLine="708"/>
            </w:pPr>
            <w:r>
              <w:t>El sistema valida la información suministrada, comprueba que no exista una cuenta previa y registra al usuario.</w:t>
            </w:r>
          </w:p>
        </w:tc>
      </w:tr>
      <w:tr w:rsidR="001F21F8" w14:paraId="3A29DCB5" w14:textId="77777777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5289D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3CC1B" w14:textId="77777777" w:rsidR="001F21F8" w:rsidRDefault="00000000">
            <w:pPr>
              <w:pStyle w:val="Normalindentado2"/>
              <w:ind w:firstLine="708"/>
            </w:pPr>
            <w:r>
              <w:t>Cuenta creada correctamente.</w:t>
            </w:r>
          </w:p>
        </w:tc>
      </w:tr>
    </w:tbl>
    <w:p w14:paraId="7304EEBB" w14:textId="77777777" w:rsidR="001F21F8" w:rsidRDefault="001F21F8">
      <w:pPr>
        <w:pStyle w:val="Normalindentado2"/>
        <w:ind w:firstLine="708"/>
        <w:rPr>
          <w:lang w:val="en-US"/>
        </w:rPr>
      </w:pPr>
    </w:p>
    <w:p w14:paraId="1F477A1D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RF2 – Inicio de sesión</w:t>
      </w:r>
    </w:p>
    <w:p w14:paraId="14247FE2" w14:textId="77777777" w:rsidR="001F21F8" w:rsidRDefault="00000000">
      <w:pPr>
        <w:pStyle w:val="Normalindentado2"/>
        <w:ind w:firstLine="708"/>
      </w:pPr>
      <w:r>
        <w:rPr>
          <w:b/>
        </w:rPr>
        <w:lastRenderedPageBreak/>
        <w:t xml:space="preserve">Descripción: </w:t>
      </w:r>
      <w:r>
        <w:t>Permite al usuario autenticarse mediante sus credenciales previamente registradas, garantizando el acceso a su información personal.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9"/>
        <w:gridCol w:w="4245"/>
      </w:tblGrid>
      <w:tr w:rsidR="001F21F8" w14:paraId="178C0550" w14:textId="77777777">
        <w:tblPrEx>
          <w:tblCellMar>
            <w:top w:w="0" w:type="dxa"/>
            <w:bottom w:w="0" w:type="dxa"/>
          </w:tblCellMar>
        </w:tblPrEx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AB04E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A8ACF" w14:textId="77777777" w:rsidR="001F21F8" w:rsidRDefault="00000000">
            <w:pPr>
              <w:pStyle w:val="Normalindentado2"/>
              <w:ind w:firstLine="708"/>
            </w:pPr>
            <w:r>
              <w:t>RF2</w:t>
            </w:r>
          </w:p>
        </w:tc>
      </w:tr>
      <w:tr w:rsidR="001F21F8" w14:paraId="3BF4EC81" w14:textId="77777777">
        <w:tblPrEx>
          <w:tblCellMar>
            <w:top w:w="0" w:type="dxa"/>
            <w:bottom w:w="0" w:type="dxa"/>
          </w:tblCellMar>
        </w:tblPrEx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6EE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9537F" w14:textId="77777777" w:rsidR="001F21F8" w:rsidRDefault="00000000">
            <w:pPr>
              <w:pStyle w:val="Normalindentado2"/>
              <w:ind w:firstLine="708"/>
            </w:pPr>
            <w:r>
              <w:t>Inicio de sesión</w:t>
            </w:r>
          </w:p>
        </w:tc>
      </w:tr>
      <w:tr w:rsidR="001F21F8" w14:paraId="29C0AB6F" w14:textId="77777777">
        <w:tblPrEx>
          <w:tblCellMar>
            <w:top w:w="0" w:type="dxa"/>
            <w:bottom w:w="0" w:type="dxa"/>
          </w:tblCellMar>
        </w:tblPrEx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1E1A3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9FCB6" w14:textId="77777777" w:rsidR="001F21F8" w:rsidRDefault="00000000">
            <w:pPr>
              <w:pStyle w:val="Normalindentado2"/>
              <w:ind w:firstLine="708"/>
            </w:pPr>
            <w:r>
              <w:t>Gestión de usuario</w:t>
            </w:r>
          </w:p>
        </w:tc>
      </w:tr>
      <w:tr w:rsidR="001F21F8" w14:paraId="4D20CDF7" w14:textId="77777777">
        <w:tblPrEx>
          <w:tblCellMar>
            <w:top w:w="0" w:type="dxa"/>
            <w:bottom w:w="0" w:type="dxa"/>
          </w:tblCellMar>
        </w:tblPrEx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D8894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D8C00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6E590BFA" w14:textId="77777777">
        <w:tblPrEx>
          <w:tblCellMar>
            <w:top w:w="0" w:type="dxa"/>
            <w:bottom w:w="0" w:type="dxa"/>
          </w:tblCellMar>
        </w:tblPrEx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A6135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01E59" w14:textId="77777777" w:rsidR="001F21F8" w:rsidRDefault="00000000">
            <w:pPr>
              <w:pStyle w:val="Normalindentado2"/>
              <w:ind w:firstLine="708"/>
            </w:pPr>
            <w:r>
              <w:t>Correo electrónico y contraseña.</w:t>
            </w:r>
          </w:p>
        </w:tc>
      </w:tr>
      <w:tr w:rsidR="001F21F8" w14:paraId="2CFC2EA0" w14:textId="77777777">
        <w:tblPrEx>
          <w:tblCellMar>
            <w:top w:w="0" w:type="dxa"/>
            <w:bottom w:w="0" w:type="dxa"/>
          </w:tblCellMar>
        </w:tblPrEx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D793E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13072" w14:textId="77777777" w:rsidR="001F21F8" w:rsidRDefault="00000000">
            <w:pPr>
              <w:pStyle w:val="Normalindentado2"/>
              <w:ind w:firstLine="708"/>
            </w:pPr>
            <w:r>
              <w:t>El sistema verifica las credenciales y habilita el acceso del usuario.</w:t>
            </w:r>
          </w:p>
        </w:tc>
      </w:tr>
      <w:tr w:rsidR="001F21F8" w14:paraId="13A18C47" w14:textId="77777777">
        <w:tblPrEx>
          <w:tblCellMar>
            <w:top w:w="0" w:type="dxa"/>
            <w:bottom w:w="0" w:type="dxa"/>
          </w:tblCellMar>
        </w:tblPrEx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58637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AE0DE" w14:textId="77777777" w:rsidR="001F21F8" w:rsidRDefault="00000000">
            <w:pPr>
              <w:pStyle w:val="Normalindentado2"/>
              <w:ind w:firstLine="708"/>
            </w:pPr>
            <w:r>
              <w:t>Acceso autorizado al sistema.</w:t>
            </w:r>
          </w:p>
        </w:tc>
      </w:tr>
    </w:tbl>
    <w:p w14:paraId="378F3B49" w14:textId="77777777" w:rsidR="001F21F8" w:rsidRDefault="001F21F8">
      <w:pPr>
        <w:pStyle w:val="Normalindentado2"/>
        <w:ind w:firstLine="708"/>
        <w:rPr>
          <w:lang w:val="en-US"/>
        </w:rPr>
      </w:pPr>
    </w:p>
    <w:p w14:paraId="0CE241E7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RF3 – Verificación de perfil</w:t>
      </w:r>
    </w:p>
    <w:p w14:paraId="5F070159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El sistema valida si el usuario ya posee un perfil creado, con el fin de evitar duplicidad y asegurar la continuidad de la información.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17390EE0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9A5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7F183" w14:textId="77777777" w:rsidR="001F21F8" w:rsidRDefault="00000000">
            <w:pPr>
              <w:pStyle w:val="Normalindentado2"/>
              <w:ind w:firstLine="708"/>
            </w:pPr>
            <w:r>
              <w:t>RF3</w:t>
            </w:r>
          </w:p>
        </w:tc>
      </w:tr>
      <w:tr w:rsidR="001F21F8" w14:paraId="0F2D4731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C6A84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EF3D7" w14:textId="77777777" w:rsidR="001F21F8" w:rsidRDefault="00000000">
            <w:pPr>
              <w:pStyle w:val="Normalindentado2"/>
              <w:ind w:firstLine="708"/>
            </w:pPr>
            <w:r>
              <w:t>Verificación de perfil</w:t>
            </w:r>
          </w:p>
        </w:tc>
      </w:tr>
      <w:tr w:rsidR="001F21F8" w14:paraId="67CDC4B4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0E33D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A7D18" w14:textId="77777777" w:rsidR="001F21F8" w:rsidRDefault="00000000">
            <w:pPr>
              <w:pStyle w:val="Normalindentado2"/>
              <w:ind w:firstLine="708"/>
            </w:pPr>
            <w:r>
              <w:t>Gestión de usuario</w:t>
            </w:r>
          </w:p>
        </w:tc>
      </w:tr>
      <w:tr w:rsidR="001F21F8" w14:paraId="6DABAF8C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01610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B5A81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72E979EA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A7FE6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98613" w14:textId="77777777" w:rsidR="001F21F8" w:rsidRDefault="00000000">
            <w:pPr>
              <w:pStyle w:val="Normalindentado2"/>
              <w:ind w:firstLine="708"/>
            </w:pPr>
            <w:r>
              <w:t>Identificador del usuario.</w:t>
            </w:r>
          </w:p>
        </w:tc>
      </w:tr>
      <w:tr w:rsidR="001F21F8" w14:paraId="4F5D1D34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6FF52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DA342" w14:textId="77777777" w:rsidR="001F21F8" w:rsidRDefault="00000000">
            <w:pPr>
              <w:pStyle w:val="Normalindentado2"/>
              <w:ind w:firstLine="708"/>
            </w:pPr>
            <w:r>
              <w:t>El sistema consulta la existencia de un perfil asociado y determina si corresponde crear uno nuevo o continuar con el existente.</w:t>
            </w:r>
          </w:p>
        </w:tc>
      </w:tr>
      <w:tr w:rsidR="001F21F8" w14:paraId="34E88F4C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638F8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45D35" w14:textId="77777777" w:rsidR="001F21F8" w:rsidRDefault="00000000">
            <w:pPr>
              <w:pStyle w:val="Normalindentado2"/>
              <w:ind w:firstLine="708"/>
            </w:pPr>
            <w:r>
              <w:t>Confirmación sobre la existencia del perfil.</w:t>
            </w:r>
          </w:p>
        </w:tc>
      </w:tr>
    </w:tbl>
    <w:p w14:paraId="58CE36AB" w14:textId="77777777" w:rsidR="001F21F8" w:rsidRDefault="001F21F8">
      <w:pPr>
        <w:pStyle w:val="Normalindentado2"/>
        <w:ind w:firstLine="708"/>
        <w:rPr>
          <w:lang w:val="en-US"/>
        </w:rPr>
      </w:pPr>
    </w:p>
    <w:p w14:paraId="7A1412B6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RF4 – Obtención de fecha actual</w:t>
      </w:r>
    </w:p>
    <w:p w14:paraId="6F1ED317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El sistema captura la fecha del dispositivo o servidor al momento de ingreso para realizar validaciones temporales.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5"/>
        <w:gridCol w:w="4249"/>
      </w:tblGrid>
      <w:tr w:rsidR="001F21F8" w14:paraId="1A27D494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506AE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DF549" w14:textId="77777777" w:rsidR="001F21F8" w:rsidRDefault="00000000">
            <w:pPr>
              <w:pStyle w:val="Normalindentado2"/>
              <w:ind w:firstLine="708"/>
            </w:pPr>
            <w:r>
              <w:t>RF4</w:t>
            </w:r>
          </w:p>
        </w:tc>
      </w:tr>
      <w:tr w:rsidR="001F21F8" w14:paraId="72529D56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2EA31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F04A9" w14:textId="77777777" w:rsidR="001F21F8" w:rsidRDefault="00000000">
            <w:pPr>
              <w:pStyle w:val="Normalindentado2"/>
              <w:ind w:firstLine="708"/>
            </w:pPr>
            <w:r>
              <w:t>Obtención de fecha actual</w:t>
            </w:r>
          </w:p>
        </w:tc>
      </w:tr>
      <w:tr w:rsidR="001F21F8" w14:paraId="28BAB6F9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AD331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4EED2" w14:textId="77777777" w:rsidR="001F21F8" w:rsidRDefault="00000000">
            <w:pPr>
              <w:pStyle w:val="Normalindentado2"/>
              <w:ind w:firstLine="708"/>
            </w:pPr>
            <w:r>
              <w:t>Sistema de racha</w:t>
            </w:r>
          </w:p>
        </w:tc>
      </w:tr>
      <w:tr w:rsidR="001F21F8" w14:paraId="1A1C2DD0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947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E52D3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1440801A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65124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39DFB" w14:textId="77777777" w:rsidR="001F21F8" w:rsidRDefault="00000000">
            <w:pPr>
              <w:pStyle w:val="Normalindentado2"/>
              <w:ind w:firstLine="708"/>
            </w:pPr>
            <w:r>
              <w:t>Fecha actual, fecha previa registrada y valor de racha.</w:t>
            </w:r>
          </w:p>
        </w:tc>
      </w:tr>
      <w:tr w:rsidR="001F21F8" w14:paraId="6FB2BBEB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F17BA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DE979" w14:textId="77777777" w:rsidR="001F21F8" w:rsidRDefault="00000000">
            <w:pPr>
              <w:pStyle w:val="Normalindentado2"/>
              <w:ind w:firstLine="708"/>
            </w:pPr>
            <w:r>
              <w:t>El sistema aplica las reglas temporales definidas para calcular, conservar o reiniciar la racha del usuario.</w:t>
            </w:r>
          </w:p>
        </w:tc>
      </w:tr>
      <w:tr w:rsidR="001F21F8" w14:paraId="42A072BF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0150B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40569" w14:textId="77777777" w:rsidR="001F21F8" w:rsidRDefault="00000000">
            <w:pPr>
              <w:pStyle w:val="Normalindentado2"/>
              <w:ind w:firstLine="708"/>
            </w:pPr>
            <w:r>
              <w:t>Racha actualizada y reflejada en la interfaz.</w:t>
            </w:r>
          </w:p>
        </w:tc>
      </w:tr>
    </w:tbl>
    <w:p w14:paraId="205EEEEB" w14:textId="77777777" w:rsidR="001F21F8" w:rsidRDefault="001F21F8">
      <w:pPr>
        <w:pStyle w:val="Normalindentado2"/>
        <w:ind w:firstLine="708"/>
        <w:rPr>
          <w:lang w:val="en-US"/>
        </w:rPr>
      </w:pPr>
    </w:p>
    <w:p w14:paraId="75006590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RF5 – Comparación de fechas</w:t>
      </w:r>
    </w:p>
    <w:p w14:paraId="2B454E5C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Se compara la fecha actual con la última fecha registrada del usuario para determinar continuidad de uso.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3C1618FF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BDB71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E447C" w14:textId="77777777" w:rsidR="001F21F8" w:rsidRDefault="00000000">
            <w:pPr>
              <w:pStyle w:val="Normalindentado2"/>
              <w:ind w:firstLine="708"/>
            </w:pPr>
            <w:r>
              <w:t>RF5</w:t>
            </w:r>
          </w:p>
        </w:tc>
      </w:tr>
      <w:tr w:rsidR="001F21F8" w14:paraId="7F9CE744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9C135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5EE89" w14:textId="77777777" w:rsidR="001F21F8" w:rsidRDefault="00000000">
            <w:pPr>
              <w:pStyle w:val="Normalindentado2"/>
              <w:ind w:firstLine="708"/>
            </w:pPr>
            <w:r>
              <w:t>Comparación de fechas</w:t>
            </w:r>
          </w:p>
        </w:tc>
      </w:tr>
      <w:tr w:rsidR="001F21F8" w14:paraId="1393ABE6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11251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87595" w14:textId="77777777" w:rsidR="001F21F8" w:rsidRDefault="00000000">
            <w:pPr>
              <w:pStyle w:val="Normalindentado2"/>
              <w:ind w:firstLine="708"/>
            </w:pPr>
            <w:r>
              <w:t>Sistema de racha</w:t>
            </w:r>
          </w:p>
        </w:tc>
      </w:tr>
      <w:tr w:rsidR="001F21F8" w14:paraId="67F08E21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65712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71013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52344205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9711E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5394E" w14:textId="77777777" w:rsidR="001F21F8" w:rsidRDefault="00000000">
            <w:pPr>
              <w:pStyle w:val="Normalindentado2"/>
              <w:ind w:firstLine="708"/>
            </w:pPr>
            <w:r>
              <w:t>Fecha actual, fecha previa registrada y valor de racha.</w:t>
            </w:r>
          </w:p>
        </w:tc>
      </w:tr>
      <w:tr w:rsidR="001F21F8" w14:paraId="6DF8872F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5AE1B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5180D" w14:textId="77777777" w:rsidR="001F21F8" w:rsidRDefault="00000000">
            <w:pPr>
              <w:pStyle w:val="Normalindentado2"/>
              <w:ind w:firstLine="708"/>
            </w:pPr>
            <w:r>
              <w:t xml:space="preserve">El sistema aplica las reglas temporales definidas para calcular, </w:t>
            </w:r>
            <w:r>
              <w:lastRenderedPageBreak/>
              <w:t>conservar o reiniciar la racha del usuario.</w:t>
            </w:r>
          </w:p>
        </w:tc>
      </w:tr>
      <w:tr w:rsidR="001F21F8" w14:paraId="19BA2975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6F575" w14:textId="77777777" w:rsidR="001F21F8" w:rsidRDefault="00000000">
            <w:pPr>
              <w:pStyle w:val="Normalindentado2"/>
              <w:ind w:firstLine="708"/>
            </w:pPr>
            <w:r>
              <w:lastRenderedPageBreak/>
              <w:t>Salida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36C2F" w14:textId="77777777" w:rsidR="001F21F8" w:rsidRDefault="00000000">
            <w:pPr>
              <w:pStyle w:val="Normalindentado2"/>
              <w:ind w:firstLine="708"/>
            </w:pPr>
            <w:r>
              <w:t>Racha actualizada y reflejada en la interfaz.</w:t>
            </w:r>
          </w:p>
        </w:tc>
      </w:tr>
    </w:tbl>
    <w:p w14:paraId="15D53404" w14:textId="77777777" w:rsidR="001F21F8" w:rsidRDefault="001F21F8">
      <w:pPr>
        <w:pStyle w:val="Normalindentado2"/>
        <w:ind w:firstLine="708"/>
        <w:rPr>
          <w:lang w:val="en-US"/>
        </w:rPr>
      </w:pPr>
    </w:p>
    <w:p w14:paraId="2F392E02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RF6 – Incremento de racha</w:t>
      </w:r>
    </w:p>
    <w:p w14:paraId="3FA6D12D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Si el usuario accede en días consecutivos, el sistema incrementa su racha en una unidad, fomentando la constancia.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3"/>
        <w:gridCol w:w="4251"/>
      </w:tblGrid>
      <w:tr w:rsidR="001F21F8" w14:paraId="12F433B1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38C00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EE857" w14:textId="77777777" w:rsidR="001F21F8" w:rsidRDefault="00000000">
            <w:pPr>
              <w:pStyle w:val="Normalindentado2"/>
              <w:ind w:firstLine="708"/>
            </w:pPr>
            <w:r>
              <w:t>RF6</w:t>
            </w:r>
          </w:p>
        </w:tc>
      </w:tr>
      <w:tr w:rsidR="001F21F8" w14:paraId="76EA0505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FB7EF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0333B" w14:textId="77777777" w:rsidR="001F21F8" w:rsidRDefault="00000000">
            <w:pPr>
              <w:pStyle w:val="Normalindentado2"/>
              <w:ind w:firstLine="708"/>
            </w:pPr>
            <w:r>
              <w:t>Incremento de racha</w:t>
            </w:r>
          </w:p>
        </w:tc>
      </w:tr>
      <w:tr w:rsidR="001F21F8" w14:paraId="01F81272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F7F91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D93B3" w14:textId="77777777" w:rsidR="001F21F8" w:rsidRDefault="00000000">
            <w:pPr>
              <w:pStyle w:val="Normalindentado2"/>
              <w:ind w:firstLine="708"/>
            </w:pPr>
            <w:r>
              <w:t>Sistema de racha</w:t>
            </w:r>
          </w:p>
        </w:tc>
      </w:tr>
      <w:tr w:rsidR="001F21F8" w14:paraId="38DB3216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85FC8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F3043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7CF3BC89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D553A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B7DBF" w14:textId="77777777" w:rsidR="001F21F8" w:rsidRDefault="00000000">
            <w:pPr>
              <w:pStyle w:val="Normalindentado2"/>
              <w:ind w:firstLine="708"/>
            </w:pPr>
            <w:r>
              <w:t>Fecha actual, fecha previa registrada y valor de racha.</w:t>
            </w:r>
          </w:p>
        </w:tc>
      </w:tr>
      <w:tr w:rsidR="001F21F8" w14:paraId="028D409E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4BDCB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EF7C" w14:textId="77777777" w:rsidR="001F21F8" w:rsidRDefault="00000000">
            <w:pPr>
              <w:pStyle w:val="Normalindentado2"/>
              <w:ind w:firstLine="708"/>
            </w:pPr>
            <w:r>
              <w:t>El sistema aplica las reglas temporales definidas para calcular, conservar o reiniciar la racha del usuario.</w:t>
            </w:r>
          </w:p>
        </w:tc>
      </w:tr>
      <w:tr w:rsidR="001F21F8" w14:paraId="7870A0A9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49555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1D6F7" w14:textId="77777777" w:rsidR="001F21F8" w:rsidRDefault="00000000">
            <w:pPr>
              <w:pStyle w:val="Normalindentado2"/>
              <w:ind w:firstLine="708"/>
            </w:pPr>
            <w:r>
              <w:t>Racha actualizada y reflejada en la interfaz.</w:t>
            </w:r>
          </w:p>
        </w:tc>
      </w:tr>
    </w:tbl>
    <w:p w14:paraId="13D078EB" w14:textId="77777777" w:rsidR="001F21F8" w:rsidRDefault="001F21F8">
      <w:pPr>
        <w:pStyle w:val="Normalindentado2"/>
        <w:ind w:firstLine="708"/>
        <w:rPr>
          <w:lang w:val="en-US"/>
        </w:rPr>
      </w:pPr>
    </w:p>
    <w:p w14:paraId="3FBB9D39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RF7 – Mantenimiento de racha</w:t>
      </w:r>
    </w:p>
    <w:p w14:paraId="1B8B62FC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Si no se cumple la condición de continuidad, el sistema mantiene o reinicia la racha según la lógica definida.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6"/>
        <w:gridCol w:w="4258"/>
      </w:tblGrid>
      <w:tr w:rsidR="001F21F8" w14:paraId="56D792BE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117C4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99937" w14:textId="77777777" w:rsidR="001F21F8" w:rsidRDefault="00000000">
            <w:pPr>
              <w:pStyle w:val="Normalindentado2"/>
              <w:ind w:firstLine="708"/>
            </w:pPr>
            <w:r>
              <w:t>RF7</w:t>
            </w:r>
          </w:p>
        </w:tc>
      </w:tr>
      <w:tr w:rsidR="001F21F8" w14:paraId="54C0A523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572F8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855CE" w14:textId="77777777" w:rsidR="001F21F8" w:rsidRDefault="00000000">
            <w:pPr>
              <w:pStyle w:val="Normalindentado2"/>
              <w:ind w:firstLine="708"/>
            </w:pPr>
            <w:r>
              <w:t>Mantenimiento de racha</w:t>
            </w:r>
          </w:p>
        </w:tc>
      </w:tr>
      <w:tr w:rsidR="001F21F8" w14:paraId="34325327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C1FBB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A37FB" w14:textId="77777777" w:rsidR="001F21F8" w:rsidRDefault="00000000">
            <w:pPr>
              <w:pStyle w:val="Normalindentado2"/>
              <w:ind w:firstLine="708"/>
            </w:pPr>
            <w:r>
              <w:t>Sistema de racha</w:t>
            </w:r>
          </w:p>
        </w:tc>
      </w:tr>
      <w:tr w:rsidR="001F21F8" w14:paraId="385F122E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CD723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616A2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311DCB32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93392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C3F1B" w14:textId="77777777" w:rsidR="001F21F8" w:rsidRDefault="00000000">
            <w:pPr>
              <w:pStyle w:val="Normalindentado2"/>
              <w:ind w:firstLine="708"/>
            </w:pPr>
            <w:r>
              <w:t>Fecha actual, fecha previa registrada y valor de racha.</w:t>
            </w:r>
          </w:p>
        </w:tc>
      </w:tr>
      <w:tr w:rsidR="001F21F8" w14:paraId="29787DBD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91594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DB57D" w14:textId="77777777" w:rsidR="001F21F8" w:rsidRDefault="00000000">
            <w:pPr>
              <w:pStyle w:val="Normalindentado2"/>
              <w:ind w:firstLine="708"/>
            </w:pPr>
            <w:r>
              <w:t>El sistema aplica las reglas temporales definidas para calcular, conservar o reiniciar la racha del usuario.</w:t>
            </w:r>
          </w:p>
        </w:tc>
      </w:tr>
      <w:tr w:rsidR="001F21F8" w14:paraId="664ED97D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C82EC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7413E" w14:textId="77777777" w:rsidR="001F21F8" w:rsidRDefault="00000000">
            <w:pPr>
              <w:pStyle w:val="Normalindentado2"/>
              <w:ind w:firstLine="708"/>
            </w:pPr>
            <w:r>
              <w:t>Racha actualizada y reflejada en la interfaz.</w:t>
            </w:r>
          </w:p>
        </w:tc>
      </w:tr>
    </w:tbl>
    <w:p w14:paraId="79FA74D0" w14:textId="77777777" w:rsidR="001F21F8" w:rsidRDefault="001F21F8">
      <w:pPr>
        <w:pStyle w:val="Normalindentado2"/>
        <w:ind w:firstLine="708"/>
        <w:rPr>
          <w:lang w:val="en-US"/>
        </w:rPr>
      </w:pPr>
    </w:p>
    <w:p w14:paraId="186038B1" w14:textId="77777777" w:rsidR="001F21F8" w:rsidRDefault="00000000">
      <w:pPr>
        <w:pStyle w:val="Normalindentado2"/>
        <w:ind w:left="1276"/>
        <w:rPr>
          <w:b/>
          <w:bCs/>
          <w:iCs/>
        </w:rPr>
      </w:pPr>
      <w:r>
        <w:rPr>
          <w:b/>
          <w:bCs/>
          <w:iCs/>
        </w:rPr>
        <w:t>RF8 – Actualización de fecha de acceso</w:t>
      </w:r>
    </w:p>
    <w:p w14:paraId="3E6B8BC8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El sistema guarda la última fecha en la que el usuario ingresó para futuras validaciones.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0B567C45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E5B50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1D5DD" w14:textId="77777777" w:rsidR="001F21F8" w:rsidRDefault="00000000">
            <w:pPr>
              <w:pStyle w:val="Normalindentado2"/>
              <w:ind w:firstLine="708"/>
            </w:pPr>
            <w:r>
              <w:t>RF8</w:t>
            </w:r>
          </w:p>
        </w:tc>
      </w:tr>
      <w:tr w:rsidR="001F21F8" w14:paraId="04ACE854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A15A5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D25B9" w14:textId="77777777" w:rsidR="001F21F8" w:rsidRDefault="00000000">
            <w:pPr>
              <w:pStyle w:val="Normalindentado2"/>
              <w:ind w:firstLine="708"/>
            </w:pPr>
            <w:r>
              <w:t>Actualización de fecha de acceso</w:t>
            </w:r>
          </w:p>
        </w:tc>
      </w:tr>
      <w:tr w:rsidR="001F21F8" w14:paraId="3A4FC4E3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981E1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88AC1" w14:textId="77777777" w:rsidR="001F21F8" w:rsidRDefault="00000000">
            <w:pPr>
              <w:pStyle w:val="Normalindentado2"/>
              <w:ind w:firstLine="708"/>
            </w:pPr>
            <w:r>
              <w:t>Sistema de racha</w:t>
            </w:r>
          </w:p>
        </w:tc>
      </w:tr>
      <w:tr w:rsidR="001F21F8" w14:paraId="7D8CC478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109D7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33A9F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39EE86A9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A2037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291C1" w14:textId="77777777" w:rsidR="001F21F8" w:rsidRDefault="00000000">
            <w:pPr>
              <w:pStyle w:val="Normalindentado2"/>
              <w:ind w:firstLine="708"/>
            </w:pPr>
            <w:r>
              <w:t>Fecha actual, fecha previa registrada y valor de racha.</w:t>
            </w:r>
          </w:p>
        </w:tc>
      </w:tr>
      <w:tr w:rsidR="001F21F8" w14:paraId="54267FB1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0CA4E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DBBB3" w14:textId="77777777" w:rsidR="001F21F8" w:rsidRDefault="00000000">
            <w:pPr>
              <w:pStyle w:val="Normalindentado2"/>
              <w:ind w:firstLine="708"/>
            </w:pPr>
            <w:r>
              <w:t>El sistema aplica las reglas temporales definidas para calcular, conservar o reiniciar la racha del usuario.</w:t>
            </w:r>
          </w:p>
        </w:tc>
      </w:tr>
      <w:tr w:rsidR="001F21F8" w14:paraId="2C97EAB3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D95F2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E4D4B" w14:textId="77777777" w:rsidR="001F21F8" w:rsidRDefault="00000000">
            <w:pPr>
              <w:pStyle w:val="Normalindentado2"/>
              <w:ind w:firstLine="708"/>
            </w:pPr>
            <w:r>
              <w:t>Racha actualizada y reflejada en la interfaz.</w:t>
            </w:r>
          </w:p>
        </w:tc>
      </w:tr>
    </w:tbl>
    <w:p w14:paraId="5B138E32" w14:textId="77777777" w:rsidR="001F21F8" w:rsidRDefault="001F21F8">
      <w:pPr>
        <w:pStyle w:val="Normalindentado2"/>
        <w:ind w:firstLine="708"/>
        <w:rPr>
          <w:lang w:val="en-US"/>
        </w:rPr>
      </w:pPr>
    </w:p>
    <w:p w14:paraId="184304B6" w14:textId="77777777" w:rsidR="001F21F8" w:rsidRDefault="00000000">
      <w:pPr>
        <w:pStyle w:val="Normalindentado2"/>
        <w:ind w:left="1276"/>
        <w:rPr>
          <w:b/>
          <w:bCs/>
          <w:iCs/>
        </w:rPr>
      </w:pPr>
      <w:r>
        <w:rPr>
          <w:b/>
          <w:bCs/>
          <w:iCs/>
        </w:rPr>
        <w:t>RF9 – Evaluación de racha alta</w:t>
      </w:r>
    </w:p>
    <w:p w14:paraId="5E1866D9" w14:textId="77777777" w:rsidR="001F21F8" w:rsidRDefault="00000000">
      <w:pPr>
        <w:pStyle w:val="Normalindentado2"/>
        <w:ind w:firstLine="708"/>
      </w:pPr>
      <w:r>
        <w:rPr>
          <w:b/>
        </w:rPr>
        <w:lastRenderedPageBreak/>
        <w:t xml:space="preserve">Descripción: </w:t>
      </w:r>
      <w:r>
        <w:t>Se analiza si la racha alcanza un umbral determinado para activar estados especiales o recompensas.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4"/>
        <w:gridCol w:w="4250"/>
      </w:tblGrid>
      <w:tr w:rsidR="001F21F8" w14:paraId="0DB9ED53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E7D87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2970F" w14:textId="77777777" w:rsidR="001F21F8" w:rsidRDefault="00000000">
            <w:pPr>
              <w:pStyle w:val="Normalindentado2"/>
              <w:ind w:firstLine="708"/>
            </w:pPr>
            <w:r>
              <w:t>RF9</w:t>
            </w:r>
          </w:p>
        </w:tc>
      </w:tr>
      <w:tr w:rsidR="001F21F8" w14:paraId="7FEDAE2F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23895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18526" w14:textId="77777777" w:rsidR="001F21F8" w:rsidRDefault="00000000">
            <w:pPr>
              <w:pStyle w:val="Normalindentado2"/>
              <w:ind w:firstLine="708"/>
            </w:pPr>
            <w:r>
              <w:t>Evaluación de racha alta</w:t>
            </w:r>
          </w:p>
        </w:tc>
      </w:tr>
      <w:tr w:rsidR="001F21F8" w14:paraId="4565F4D9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047CB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F275D" w14:textId="77777777" w:rsidR="001F21F8" w:rsidRDefault="00000000">
            <w:pPr>
              <w:pStyle w:val="Normalindentado2"/>
              <w:ind w:firstLine="708"/>
            </w:pPr>
            <w:r>
              <w:t>Sistema de racha</w:t>
            </w:r>
          </w:p>
        </w:tc>
      </w:tr>
      <w:tr w:rsidR="001F21F8" w14:paraId="020CF356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F0F68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EFC2D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51E84356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FEB6E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7B5DA" w14:textId="77777777" w:rsidR="001F21F8" w:rsidRDefault="00000000">
            <w:pPr>
              <w:pStyle w:val="Normalindentado2"/>
              <w:ind w:firstLine="708"/>
            </w:pPr>
            <w:r>
              <w:t>Fecha actual, fecha previa registrada y valor de racha.</w:t>
            </w:r>
          </w:p>
        </w:tc>
      </w:tr>
      <w:tr w:rsidR="001F21F8" w14:paraId="151D5A7B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C1D99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84AE1" w14:textId="77777777" w:rsidR="001F21F8" w:rsidRDefault="00000000">
            <w:pPr>
              <w:pStyle w:val="Normalindentado2"/>
              <w:ind w:firstLine="708"/>
            </w:pPr>
            <w:r>
              <w:t>El sistema aplica las reglas temporales definidas para calcular, conservar o reiniciar la racha del usuario.</w:t>
            </w:r>
          </w:p>
        </w:tc>
      </w:tr>
      <w:tr w:rsidR="001F21F8" w14:paraId="242B2991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4D1C4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FFEB4" w14:textId="77777777" w:rsidR="001F21F8" w:rsidRDefault="00000000">
            <w:pPr>
              <w:pStyle w:val="Normalindentado2"/>
              <w:ind w:firstLine="708"/>
            </w:pPr>
            <w:r>
              <w:t>Racha actualizada y reflejada en la interfaz.</w:t>
            </w:r>
          </w:p>
        </w:tc>
      </w:tr>
    </w:tbl>
    <w:p w14:paraId="26E661FD" w14:textId="77777777" w:rsidR="001F21F8" w:rsidRDefault="001F21F8">
      <w:pPr>
        <w:pStyle w:val="Normalindentado2"/>
        <w:ind w:firstLine="708"/>
        <w:rPr>
          <w:lang w:val="en-US"/>
        </w:rPr>
      </w:pPr>
    </w:p>
    <w:p w14:paraId="6F49F73B" w14:textId="77777777" w:rsidR="001F21F8" w:rsidRDefault="00000000">
      <w:pPr>
        <w:pStyle w:val="Normalindentado2"/>
        <w:ind w:left="1276"/>
        <w:rPr>
          <w:b/>
          <w:bCs/>
          <w:iCs/>
        </w:rPr>
      </w:pPr>
      <w:r>
        <w:rPr>
          <w:b/>
          <w:bCs/>
          <w:iCs/>
        </w:rPr>
        <w:t>RF10 – Visualización de racha</w:t>
      </w:r>
    </w:p>
    <w:p w14:paraId="039E87DA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Se muestra la racha actual al usuario dentro de la interfaz.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0"/>
        <w:gridCol w:w="4254"/>
      </w:tblGrid>
      <w:tr w:rsidR="001F21F8" w14:paraId="5E87BDA0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E5B95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C5578" w14:textId="77777777" w:rsidR="001F21F8" w:rsidRDefault="00000000">
            <w:pPr>
              <w:pStyle w:val="Normalindentado2"/>
              <w:ind w:firstLine="708"/>
            </w:pPr>
            <w:r>
              <w:t>RF10</w:t>
            </w:r>
          </w:p>
        </w:tc>
      </w:tr>
      <w:tr w:rsidR="001F21F8" w14:paraId="0375973D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28595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B7287" w14:textId="77777777" w:rsidR="001F21F8" w:rsidRDefault="00000000">
            <w:pPr>
              <w:pStyle w:val="Normalindentado2"/>
              <w:ind w:firstLine="708"/>
            </w:pPr>
            <w:r>
              <w:t>Visualización de racha</w:t>
            </w:r>
          </w:p>
        </w:tc>
      </w:tr>
      <w:tr w:rsidR="001F21F8" w14:paraId="0EC117EB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7ABBE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474C8" w14:textId="77777777" w:rsidR="001F21F8" w:rsidRDefault="00000000">
            <w:pPr>
              <w:pStyle w:val="Normalindentado2"/>
              <w:ind w:firstLine="708"/>
            </w:pPr>
            <w:r>
              <w:t>Sistema de racha</w:t>
            </w:r>
          </w:p>
        </w:tc>
      </w:tr>
      <w:tr w:rsidR="001F21F8" w14:paraId="3E25FE84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F3E22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54D3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17140F8A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1DBF4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FFCDA" w14:textId="77777777" w:rsidR="001F21F8" w:rsidRDefault="00000000">
            <w:pPr>
              <w:pStyle w:val="Normalindentado2"/>
              <w:ind w:firstLine="708"/>
            </w:pPr>
            <w:r>
              <w:t>Fecha actual, fecha previa registrada y valor de racha.</w:t>
            </w:r>
          </w:p>
        </w:tc>
      </w:tr>
      <w:tr w:rsidR="001F21F8" w14:paraId="2B5554CC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4DA86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04C21" w14:textId="77777777" w:rsidR="001F21F8" w:rsidRDefault="00000000">
            <w:pPr>
              <w:pStyle w:val="Normalindentado2"/>
              <w:ind w:firstLine="708"/>
            </w:pPr>
            <w:r>
              <w:t>El sistema aplica las reglas temporales definidas para calcular, conservar o reiniciar la racha del usuario.</w:t>
            </w:r>
          </w:p>
        </w:tc>
      </w:tr>
      <w:tr w:rsidR="001F21F8" w14:paraId="25FA4F3D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2E28A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9861A" w14:textId="77777777" w:rsidR="001F21F8" w:rsidRDefault="00000000">
            <w:pPr>
              <w:pStyle w:val="Normalindentado2"/>
              <w:ind w:firstLine="708"/>
            </w:pPr>
            <w:r>
              <w:t>Racha actualizada y reflejada en la interfaz.</w:t>
            </w:r>
          </w:p>
        </w:tc>
      </w:tr>
    </w:tbl>
    <w:p w14:paraId="0EBEAF0E" w14:textId="77777777" w:rsidR="001F21F8" w:rsidRDefault="001F21F8">
      <w:pPr>
        <w:pStyle w:val="Normalindentado2"/>
        <w:ind w:firstLine="708"/>
        <w:rPr>
          <w:lang w:val="en-US"/>
        </w:rPr>
      </w:pPr>
    </w:p>
    <w:p w14:paraId="444E6209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RF11 – Visualización de mascota</w:t>
      </w:r>
    </w:p>
    <w:p w14:paraId="0E13C4B8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El sistema presenta una mascota virtual como elemento central de interacción.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0"/>
        <w:gridCol w:w="4254"/>
      </w:tblGrid>
      <w:tr w:rsidR="001F21F8" w14:paraId="017F0671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E8B54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3F01A" w14:textId="77777777" w:rsidR="001F21F8" w:rsidRDefault="00000000">
            <w:pPr>
              <w:pStyle w:val="Normalindentado2"/>
              <w:ind w:firstLine="708"/>
            </w:pPr>
            <w:r>
              <w:t>RF11</w:t>
            </w:r>
          </w:p>
        </w:tc>
      </w:tr>
      <w:tr w:rsidR="001F21F8" w14:paraId="28E0CA2E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6CD3C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C2268" w14:textId="77777777" w:rsidR="001F21F8" w:rsidRDefault="00000000">
            <w:pPr>
              <w:pStyle w:val="Normalindentado2"/>
              <w:ind w:firstLine="708"/>
            </w:pPr>
            <w:r>
              <w:t>Visualización de mascota</w:t>
            </w:r>
          </w:p>
        </w:tc>
      </w:tr>
      <w:tr w:rsidR="001F21F8" w14:paraId="3390F5BD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9227F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D4F89" w14:textId="77777777" w:rsidR="001F21F8" w:rsidRDefault="00000000">
            <w:pPr>
              <w:pStyle w:val="Normalindentado2"/>
              <w:ind w:firstLine="708"/>
            </w:pPr>
            <w:r>
              <w:t>Interfaz principal</w:t>
            </w:r>
          </w:p>
        </w:tc>
      </w:tr>
      <w:tr w:rsidR="001F21F8" w14:paraId="2DDF6F1C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02BA0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67C67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05638BFF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64A07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2EBF9" w14:textId="77777777" w:rsidR="001F21F8" w:rsidRDefault="00000000">
            <w:pPr>
              <w:pStyle w:val="Normalindentado2"/>
              <w:ind w:firstLine="708"/>
            </w:pPr>
            <w:r>
              <w:t>Estado del usuario y selección realizada en la interfaz.</w:t>
            </w:r>
          </w:p>
        </w:tc>
      </w:tr>
      <w:tr w:rsidR="001F21F8" w14:paraId="64C19162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E75A0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3599B" w14:textId="77777777" w:rsidR="001F21F8" w:rsidRDefault="00000000">
            <w:pPr>
              <w:pStyle w:val="Normalindentado2"/>
              <w:ind w:firstLine="708"/>
            </w:pPr>
            <w:r>
              <w:t>El sistema presenta los componentes principales y habilita la interacción con las funciones disponibles.</w:t>
            </w:r>
          </w:p>
        </w:tc>
      </w:tr>
      <w:tr w:rsidR="001F21F8" w14:paraId="45803661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34307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F48FF" w14:textId="77777777" w:rsidR="001F21F8" w:rsidRDefault="00000000">
            <w:pPr>
              <w:pStyle w:val="Normalindentado2"/>
              <w:ind w:firstLine="708"/>
            </w:pPr>
            <w:r>
              <w:t>Interfaz actualizada con los elementos correspondientes.</w:t>
            </w:r>
          </w:p>
        </w:tc>
      </w:tr>
    </w:tbl>
    <w:p w14:paraId="62B2F59D" w14:textId="77777777" w:rsidR="001F21F8" w:rsidRDefault="001F21F8">
      <w:pPr>
        <w:pStyle w:val="Normalindentado2"/>
        <w:ind w:firstLine="708"/>
        <w:rPr>
          <w:lang w:val="en-US"/>
        </w:rPr>
      </w:pPr>
    </w:p>
    <w:p w14:paraId="068561BA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RF12 – Estado de la mascota</w:t>
      </w:r>
    </w:p>
    <w:p w14:paraId="4602E04E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La mascota refleja visualmente el estado del usuario, por ejemplo, según su racha o actividad.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5"/>
        <w:gridCol w:w="4249"/>
      </w:tblGrid>
      <w:tr w:rsidR="001F21F8" w14:paraId="3C58A7FC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3F1F7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68492" w14:textId="77777777" w:rsidR="001F21F8" w:rsidRDefault="00000000">
            <w:pPr>
              <w:pStyle w:val="Normalindentado2"/>
              <w:ind w:firstLine="708"/>
            </w:pPr>
            <w:r>
              <w:t>RF12</w:t>
            </w:r>
          </w:p>
        </w:tc>
      </w:tr>
      <w:tr w:rsidR="001F21F8" w14:paraId="4C8E9B57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14B4F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2EA97" w14:textId="77777777" w:rsidR="001F21F8" w:rsidRDefault="00000000">
            <w:pPr>
              <w:pStyle w:val="Normalindentado2"/>
              <w:ind w:firstLine="708"/>
            </w:pPr>
            <w:r>
              <w:t>Estado de la mascota</w:t>
            </w:r>
          </w:p>
        </w:tc>
      </w:tr>
      <w:tr w:rsidR="001F21F8" w14:paraId="0A02DE03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A3572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10BE9" w14:textId="77777777" w:rsidR="001F21F8" w:rsidRDefault="00000000">
            <w:pPr>
              <w:pStyle w:val="Normalindentado2"/>
              <w:ind w:firstLine="708"/>
            </w:pPr>
            <w:r>
              <w:t>Interfaz principal</w:t>
            </w:r>
          </w:p>
        </w:tc>
      </w:tr>
      <w:tr w:rsidR="001F21F8" w14:paraId="2FAED4CD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BCFF0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50286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539769D0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69BB4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0436D" w14:textId="77777777" w:rsidR="001F21F8" w:rsidRDefault="00000000">
            <w:pPr>
              <w:pStyle w:val="Normalindentado2"/>
              <w:ind w:firstLine="708"/>
            </w:pPr>
            <w:r>
              <w:t>Estado del usuario y selección realizada en la interfaz.</w:t>
            </w:r>
          </w:p>
        </w:tc>
      </w:tr>
      <w:tr w:rsidR="001F21F8" w14:paraId="7B9AAE67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339C2" w14:textId="77777777" w:rsidR="001F21F8" w:rsidRDefault="00000000">
            <w:pPr>
              <w:pStyle w:val="Normalindentado2"/>
              <w:ind w:firstLine="708"/>
            </w:pPr>
            <w:r>
              <w:lastRenderedPageBreak/>
              <w:t>Proceso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BC894" w14:textId="77777777" w:rsidR="001F21F8" w:rsidRDefault="00000000">
            <w:pPr>
              <w:pStyle w:val="Normalindentado2"/>
              <w:ind w:firstLine="708"/>
            </w:pPr>
            <w:r>
              <w:t>El sistema presenta los componentes principales y habilita la interacción con las funciones disponibles.</w:t>
            </w:r>
          </w:p>
        </w:tc>
      </w:tr>
      <w:tr w:rsidR="001F21F8" w14:paraId="65657E33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1A10C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C3E79" w14:textId="77777777" w:rsidR="001F21F8" w:rsidRDefault="00000000">
            <w:pPr>
              <w:pStyle w:val="Normalindentado2"/>
              <w:ind w:firstLine="708"/>
            </w:pPr>
            <w:r>
              <w:t>Interfaz actualizada con los elementos correspondientes.</w:t>
            </w:r>
          </w:p>
        </w:tc>
      </w:tr>
    </w:tbl>
    <w:p w14:paraId="01A746FE" w14:textId="77777777" w:rsidR="001F21F8" w:rsidRDefault="001F21F8">
      <w:pPr>
        <w:pStyle w:val="Normalindentado2"/>
        <w:ind w:firstLine="708"/>
        <w:rPr>
          <w:lang w:val="en-US"/>
        </w:rPr>
      </w:pPr>
    </w:p>
    <w:p w14:paraId="095B374C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RF13 – Visualización del chat</w:t>
      </w:r>
    </w:p>
    <w:p w14:paraId="0B651ADB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Se habilita un espacio de comunicación interactiva entre el usuario y el sistema.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0"/>
        <w:gridCol w:w="4254"/>
      </w:tblGrid>
      <w:tr w:rsidR="001F21F8" w14:paraId="1682EBF0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40409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B9F81" w14:textId="77777777" w:rsidR="001F21F8" w:rsidRDefault="00000000">
            <w:pPr>
              <w:pStyle w:val="Normalindentado2"/>
              <w:ind w:firstLine="708"/>
            </w:pPr>
            <w:r>
              <w:t>RF13</w:t>
            </w:r>
          </w:p>
        </w:tc>
      </w:tr>
      <w:tr w:rsidR="001F21F8" w14:paraId="3CF87481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20205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45D9F" w14:textId="77777777" w:rsidR="001F21F8" w:rsidRDefault="00000000">
            <w:pPr>
              <w:pStyle w:val="Normalindentado2"/>
              <w:ind w:firstLine="708"/>
            </w:pPr>
            <w:r>
              <w:t>Visualización del chat</w:t>
            </w:r>
          </w:p>
        </w:tc>
      </w:tr>
      <w:tr w:rsidR="001F21F8" w14:paraId="404516EE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A473E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BC8DA" w14:textId="77777777" w:rsidR="001F21F8" w:rsidRDefault="00000000">
            <w:pPr>
              <w:pStyle w:val="Normalindentado2"/>
              <w:ind w:firstLine="708"/>
            </w:pPr>
            <w:r>
              <w:t>Interfaz principal</w:t>
            </w:r>
          </w:p>
        </w:tc>
      </w:tr>
      <w:tr w:rsidR="001F21F8" w14:paraId="6030B8F5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D8A18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78833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63EF508F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48431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028F0" w14:textId="77777777" w:rsidR="001F21F8" w:rsidRDefault="00000000">
            <w:pPr>
              <w:pStyle w:val="Normalindentado2"/>
              <w:ind w:firstLine="708"/>
            </w:pPr>
            <w:r>
              <w:t>Estado del usuario y selección realizada en la interfaz.</w:t>
            </w:r>
          </w:p>
        </w:tc>
      </w:tr>
      <w:tr w:rsidR="001F21F8" w14:paraId="077D09D4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261D3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FE0B9" w14:textId="77777777" w:rsidR="001F21F8" w:rsidRDefault="00000000">
            <w:pPr>
              <w:pStyle w:val="Normalindentado2"/>
              <w:ind w:firstLine="708"/>
            </w:pPr>
            <w:r>
              <w:t>El sistema presenta los componentes principales y habilita la interacción con las funciones disponibles.</w:t>
            </w:r>
          </w:p>
        </w:tc>
      </w:tr>
      <w:tr w:rsidR="001F21F8" w14:paraId="67029879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EBDB7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FC0E" w14:textId="77777777" w:rsidR="001F21F8" w:rsidRDefault="00000000">
            <w:pPr>
              <w:pStyle w:val="Normalindentado2"/>
              <w:ind w:firstLine="708"/>
            </w:pPr>
            <w:r>
              <w:t>Interfaz actualizada con los elementos correspondientes.</w:t>
            </w:r>
          </w:p>
        </w:tc>
      </w:tr>
    </w:tbl>
    <w:p w14:paraId="69A04FAB" w14:textId="77777777" w:rsidR="001F21F8" w:rsidRDefault="001F21F8">
      <w:pPr>
        <w:pStyle w:val="Normalindentado2"/>
        <w:ind w:firstLine="708"/>
        <w:rPr>
          <w:lang w:val="en-US"/>
        </w:rPr>
      </w:pPr>
    </w:p>
    <w:p w14:paraId="461D3AAC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RF14 – Selección de acciones</w:t>
      </w:r>
    </w:p>
    <w:p w14:paraId="6A60B35F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El usuario puede elegir diferentes opciones dentro del sistema, como chat, quiz o interacción.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5"/>
        <w:gridCol w:w="4249"/>
      </w:tblGrid>
      <w:tr w:rsidR="001F21F8" w14:paraId="01F6F210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E2A04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EA182" w14:textId="77777777" w:rsidR="001F21F8" w:rsidRDefault="00000000">
            <w:pPr>
              <w:pStyle w:val="Normalindentado2"/>
              <w:ind w:firstLine="708"/>
            </w:pPr>
            <w:r>
              <w:t>RF14</w:t>
            </w:r>
          </w:p>
        </w:tc>
      </w:tr>
      <w:tr w:rsidR="001F21F8" w14:paraId="00F64F60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110C6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D6848" w14:textId="77777777" w:rsidR="001F21F8" w:rsidRDefault="00000000">
            <w:pPr>
              <w:pStyle w:val="Normalindentado2"/>
              <w:ind w:firstLine="708"/>
            </w:pPr>
            <w:r>
              <w:t>Selección de acciones</w:t>
            </w:r>
          </w:p>
        </w:tc>
      </w:tr>
      <w:tr w:rsidR="001F21F8" w14:paraId="6AA9ED9E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FD8B7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998DC" w14:textId="77777777" w:rsidR="001F21F8" w:rsidRDefault="00000000">
            <w:pPr>
              <w:pStyle w:val="Normalindentado2"/>
              <w:ind w:firstLine="708"/>
            </w:pPr>
            <w:r>
              <w:t>Interfaz principal</w:t>
            </w:r>
          </w:p>
        </w:tc>
      </w:tr>
      <w:tr w:rsidR="001F21F8" w14:paraId="7434893F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DC216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B756B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3477339D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22E00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B7013" w14:textId="77777777" w:rsidR="001F21F8" w:rsidRDefault="00000000">
            <w:pPr>
              <w:pStyle w:val="Normalindentado2"/>
              <w:ind w:firstLine="708"/>
            </w:pPr>
            <w:r>
              <w:t>Estado del usuario y selección realizada en la interfaz.</w:t>
            </w:r>
          </w:p>
        </w:tc>
      </w:tr>
      <w:tr w:rsidR="001F21F8" w14:paraId="55320211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D60B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743D5" w14:textId="77777777" w:rsidR="001F21F8" w:rsidRDefault="00000000">
            <w:pPr>
              <w:pStyle w:val="Normalindentado2"/>
              <w:ind w:firstLine="708"/>
            </w:pPr>
            <w:r>
              <w:t>El sistema presenta los componentes principales y habilita la interacción con las funciones disponibles.</w:t>
            </w:r>
          </w:p>
        </w:tc>
      </w:tr>
      <w:tr w:rsidR="001F21F8" w14:paraId="095231EF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62F26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BB101" w14:textId="77777777" w:rsidR="001F21F8" w:rsidRDefault="00000000">
            <w:pPr>
              <w:pStyle w:val="Normalindentado2"/>
              <w:ind w:firstLine="708"/>
            </w:pPr>
            <w:r>
              <w:t>Interfaz actualizada con los elementos correspondientes.</w:t>
            </w:r>
          </w:p>
        </w:tc>
      </w:tr>
    </w:tbl>
    <w:p w14:paraId="315244A3" w14:textId="77777777" w:rsidR="001F21F8" w:rsidRDefault="001F21F8">
      <w:pPr>
        <w:pStyle w:val="Normalindentado2"/>
        <w:ind w:firstLine="708"/>
        <w:rPr>
          <w:lang w:val="en-US"/>
        </w:rPr>
      </w:pPr>
    </w:p>
    <w:p w14:paraId="3C1FFE80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RF15 – Recepción de mensajes</w:t>
      </w:r>
    </w:p>
    <w:p w14:paraId="327353CF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El sistema captura los mensajes ingresados por el usuario en el chat.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4"/>
        <w:gridCol w:w="4250"/>
      </w:tblGrid>
      <w:tr w:rsidR="001F21F8" w14:paraId="7E199A19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307D7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07C34" w14:textId="77777777" w:rsidR="001F21F8" w:rsidRDefault="00000000">
            <w:pPr>
              <w:pStyle w:val="Normalindentado2"/>
              <w:ind w:firstLine="708"/>
            </w:pPr>
            <w:r>
              <w:t>RF15</w:t>
            </w:r>
          </w:p>
        </w:tc>
      </w:tr>
      <w:tr w:rsidR="001F21F8" w14:paraId="68DA2A04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9AEAA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E73B8" w14:textId="77777777" w:rsidR="001F21F8" w:rsidRDefault="00000000">
            <w:pPr>
              <w:pStyle w:val="Normalindentado2"/>
              <w:ind w:firstLine="708"/>
            </w:pPr>
            <w:r>
              <w:t>Recepción de mensajes</w:t>
            </w:r>
          </w:p>
        </w:tc>
      </w:tr>
      <w:tr w:rsidR="001F21F8" w14:paraId="7E998BDC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AC2EF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4F862" w14:textId="77777777" w:rsidR="001F21F8" w:rsidRDefault="00000000">
            <w:pPr>
              <w:pStyle w:val="Normalindentado2"/>
              <w:ind w:firstLine="708"/>
            </w:pPr>
            <w:r>
              <w:t>Chat con IA</w:t>
            </w:r>
          </w:p>
        </w:tc>
      </w:tr>
      <w:tr w:rsidR="001F21F8" w14:paraId="7B9C3026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762F7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C9B3C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5DA0FE67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01C77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0C20B" w14:textId="77777777" w:rsidR="001F21F8" w:rsidRDefault="00000000">
            <w:pPr>
              <w:pStyle w:val="Normalindentado2"/>
              <w:ind w:firstLine="708"/>
            </w:pPr>
            <w:r>
              <w:t>Mensaje escrito por el usuario y contexto de conversación.</w:t>
            </w:r>
          </w:p>
        </w:tc>
      </w:tr>
      <w:tr w:rsidR="001F21F8" w14:paraId="2A126926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CB087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CEF3B" w14:textId="77777777" w:rsidR="001F21F8" w:rsidRDefault="00000000">
            <w:pPr>
              <w:pStyle w:val="Normalindentado2"/>
              <w:ind w:firstLine="708"/>
            </w:pPr>
            <w:r>
              <w:t>El sistema recibe el mensaje, lo transforma en una solicitud estructurada, lo envía al modelo de inteligencia artificial y procesa la respuesta obtenida.</w:t>
            </w:r>
          </w:p>
        </w:tc>
      </w:tr>
      <w:tr w:rsidR="001F21F8" w14:paraId="43A91791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8B1EB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E596B" w14:textId="77777777" w:rsidR="001F21F8" w:rsidRDefault="00000000">
            <w:pPr>
              <w:pStyle w:val="Normalindentado2"/>
              <w:ind w:firstLine="708"/>
            </w:pPr>
            <w:r>
              <w:t>Respuesta generada y mostrada en el chat.</w:t>
            </w:r>
          </w:p>
        </w:tc>
      </w:tr>
    </w:tbl>
    <w:p w14:paraId="48F9EA45" w14:textId="77777777" w:rsidR="001F21F8" w:rsidRDefault="001F21F8">
      <w:pPr>
        <w:pStyle w:val="Normalindentado2"/>
        <w:ind w:firstLine="708"/>
        <w:rPr>
          <w:lang w:val="en-US"/>
        </w:rPr>
      </w:pPr>
    </w:p>
    <w:p w14:paraId="369D35AE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lastRenderedPageBreak/>
        <w:t xml:space="preserve">RF16 – Construcción de </w:t>
      </w:r>
      <w:proofErr w:type="spellStart"/>
      <w:r>
        <w:rPr>
          <w:b/>
          <w:bCs/>
          <w:iCs/>
        </w:rPr>
        <w:t>prompt</w:t>
      </w:r>
      <w:proofErr w:type="spellEnd"/>
    </w:p>
    <w:p w14:paraId="48211B2B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Se genera un texto estructurado que será enviado al modelo de inteligencia artificial.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0"/>
        <w:gridCol w:w="4254"/>
      </w:tblGrid>
      <w:tr w:rsidR="001F21F8" w14:paraId="7C6556C1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C1AFC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411A3" w14:textId="77777777" w:rsidR="001F21F8" w:rsidRDefault="00000000">
            <w:pPr>
              <w:pStyle w:val="Normalindentado2"/>
              <w:ind w:firstLine="708"/>
            </w:pPr>
            <w:r>
              <w:t>RF16</w:t>
            </w:r>
          </w:p>
        </w:tc>
      </w:tr>
      <w:tr w:rsidR="001F21F8" w14:paraId="4CD1D076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E2153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146B1" w14:textId="77777777" w:rsidR="001F21F8" w:rsidRDefault="00000000">
            <w:pPr>
              <w:pStyle w:val="Normalindentado2"/>
              <w:ind w:firstLine="708"/>
            </w:pPr>
            <w:r>
              <w:t xml:space="preserve">Construcción de </w:t>
            </w:r>
            <w:proofErr w:type="spellStart"/>
            <w:r>
              <w:t>prompt</w:t>
            </w:r>
            <w:proofErr w:type="spellEnd"/>
          </w:p>
        </w:tc>
      </w:tr>
      <w:tr w:rsidR="001F21F8" w14:paraId="3D3C1897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728BE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2CDBF" w14:textId="77777777" w:rsidR="001F21F8" w:rsidRDefault="00000000">
            <w:pPr>
              <w:pStyle w:val="Normalindentado2"/>
              <w:ind w:firstLine="708"/>
            </w:pPr>
            <w:r>
              <w:t>Chat con IA</w:t>
            </w:r>
          </w:p>
        </w:tc>
      </w:tr>
      <w:tr w:rsidR="001F21F8" w14:paraId="5404AE8C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82A87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4566F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151F1EFF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922F9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9CCC" w14:textId="77777777" w:rsidR="001F21F8" w:rsidRDefault="00000000">
            <w:pPr>
              <w:pStyle w:val="Normalindentado2"/>
              <w:ind w:firstLine="708"/>
            </w:pPr>
            <w:r>
              <w:t>Mensaje escrito por el usuario y contexto de conversación.</w:t>
            </w:r>
          </w:p>
        </w:tc>
      </w:tr>
      <w:tr w:rsidR="001F21F8" w14:paraId="61CCFE68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4CACA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4A363" w14:textId="77777777" w:rsidR="001F21F8" w:rsidRDefault="00000000">
            <w:pPr>
              <w:pStyle w:val="Normalindentado2"/>
              <w:ind w:firstLine="708"/>
            </w:pPr>
            <w:r>
              <w:t>El sistema recibe el mensaje, lo transforma en una solicitud estructurada, lo envía al modelo de inteligencia artificial y procesa la respuesta obtenida.</w:t>
            </w:r>
          </w:p>
        </w:tc>
      </w:tr>
      <w:tr w:rsidR="001F21F8" w14:paraId="22BC3147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B5EC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7E5EA" w14:textId="77777777" w:rsidR="001F21F8" w:rsidRDefault="00000000">
            <w:pPr>
              <w:pStyle w:val="Normalindentado2"/>
              <w:ind w:firstLine="708"/>
            </w:pPr>
            <w:r>
              <w:t>Respuesta generada y mostrada en el chat.</w:t>
            </w:r>
          </w:p>
        </w:tc>
      </w:tr>
    </w:tbl>
    <w:p w14:paraId="28BB4085" w14:textId="77777777" w:rsidR="001F21F8" w:rsidRDefault="001F21F8">
      <w:pPr>
        <w:pStyle w:val="Normalindentado2"/>
        <w:ind w:firstLine="708"/>
        <w:rPr>
          <w:lang w:val="en-US"/>
        </w:rPr>
      </w:pPr>
    </w:p>
    <w:p w14:paraId="32A6EBFC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RF17 – Envío a modelo de IA</w:t>
      </w:r>
    </w:p>
    <w:p w14:paraId="48B7E8D4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El sistema envía la solicitud a un modelo de lenguaje mediante una API.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4"/>
        <w:gridCol w:w="4250"/>
      </w:tblGrid>
      <w:tr w:rsidR="001F21F8" w14:paraId="4BBDBC9C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BF564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1D825" w14:textId="77777777" w:rsidR="001F21F8" w:rsidRDefault="00000000">
            <w:pPr>
              <w:pStyle w:val="Normalindentado2"/>
              <w:ind w:firstLine="708"/>
            </w:pPr>
            <w:r>
              <w:t>RF17</w:t>
            </w:r>
          </w:p>
        </w:tc>
      </w:tr>
      <w:tr w:rsidR="001F21F8" w14:paraId="4A22359A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99D37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11A14" w14:textId="77777777" w:rsidR="001F21F8" w:rsidRDefault="00000000">
            <w:pPr>
              <w:pStyle w:val="Normalindentado2"/>
              <w:ind w:firstLine="708"/>
            </w:pPr>
            <w:r>
              <w:t>Envío a modelo de IA</w:t>
            </w:r>
          </w:p>
        </w:tc>
      </w:tr>
      <w:tr w:rsidR="001F21F8" w14:paraId="0C38E0F0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F2199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8BD74" w14:textId="77777777" w:rsidR="001F21F8" w:rsidRDefault="00000000">
            <w:pPr>
              <w:pStyle w:val="Normalindentado2"/>
              <w:ind w:firstLine="708"/>
            </w:pPr>
            <w:r>
              <w:t>Chat con IA</w:t>
            </w:r>
          </w:p>
        </w:tc>
      </w:tr>
      <w:tr w:rsidR="001F21F8" w14:paraId="52F5E1A1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A09D6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84EDA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0D068683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DAEA3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17230" w14:textId="77777777" w:rsidR="001F21F8" w:rsidRDefault="00000000">
            <w:pPr>
              <w:pStyle w:val="Normalindentado2"/>
              <w:ind w:firstLine="708"/>
            </w:pPr>
            <w:r>
              <w:t>Mensaje escrito por el usuario y contexto de conversación.</w:t>
            </w:r>
          </w:p>
        </w:tc>
      </w:tr>
      <w:tr w:rsidR="001F21F8" w14:paraId="05487685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318CB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B0F58" w14:textId="77777777" w:rsidR="001F21F8" w:rsidRDefault="00000000">
            <w:pPr>
              <w:pStyle w:val="Normalindentado2"/>
              <w:ind w:firstLine="708"/>
            </w:pPr>
            <w:r>
              <w:t>El sistema recibe el mensaje, lo transforma en una solicitud estructurada, lo envía al modelo de inteligencia artificial y procesa la respuesta obtenida.</w:t>
            </w:r>
          </w:p>
        </w:tc>
      </w:tr>
      <w:tr w:rsidR="001F21F8" w14:paraId="0FAC129D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76DBC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99F95" w14:textId="77777777" w:rsidR="001F21F8" w:rsidRDefault="00000000">
            <w:pPr>
              <w:pStyle w:val="Normalindentado2"/>
              <w:ind w:firstLine="708"/>
            </w:pPr>
            <w:r>
              <w:t>Respuesta generada y mostrada en el chat.</w:t>
            </w:r>
          </w:p>
        </w:tc>
      </w:tr>
    </w:tbl>
    <w:p w14:paraId="5752D1B2" w14:textId="77777777" w:rsidR="001F21F8" w:rsidRDefault="001F21F8">
      <w:pPr>
        <w:pStyle w:val="Normalindentado2"/>
        <w:ind w:firstLine="708"/>
        <w:rPr>
          <w:lang w:val="en-US"/>
        </w:rPr>
      </w:pPr>
    </w:p>
    <w:p w14:paraId="1F439081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RF18 – Procesamiento de respuesta</w:t>
      </w:r>
    </w:p>
    <w:p w14:paraId="7E0B5B7C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La respuesta de la inteligencia artificial es interpretada y estructurada para su uso en el sistema.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6"/>
        <w:gridCol w:w="4258"/>
      </w:tblGrid>
      <w:tr w:rsidR="001F21F8" w14:paraId="17A415D1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18DD9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B8397" w14:textId="77777777" w:rsidR="001F21F8" w:rsidRDefault="00000000">
            <w:pPr>
              <w:pStyle w:val="Normalindentado2"/>
              <w:ind w:firstLine="708"/>
            </w:pPr>
            <w:r>
              <w:t>RF18</w:t>
            </w:r>
          </w:p>
        </w:tc>
      </w:tr>
      <w:tr w:rsidR="001F21F8" w14:paraId="1D4FDF3B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5C43A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59B9E" w14:textId="77777777" w:rsidR="001F21F8" w:rsidRDefault="00000000">
            <w:pPr>
              <w:pStyle w:val="Normalindentado2"/>
              <w:ind w:firstLine="708"/>
            </w:pPr>
            <w:r>
              <w:t>Procesamiento de respuesta</w:t>
            </w:r>
          </w:p>
        </w:tc>
      </w:tr>
      <w:tr w:rsidR="001F21F8" w14:paraId="4428AB20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3A451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36EA7" w14:textId="77777777" w:rsidR="001F21F8" w:rsidRDefault="00000000">
            <w:pPr>
              <w:pStyle w:val="Normalindentado2"/>
              <w:ind w:firstLine="708"/>
            </w:pPr>
            <w:r>
              <w:t>Chat con IA</w:t>
            </w:r>
          </w:p>
        </w:tc>
      </w:tr>
      <w:tr w:rsidR="001F21F8" w14:paraId="021B96BE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9B5C7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F7440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2BB51884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2A22E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4B089" w14:textId="77777777" w:rsidR="001F21F8" w:rsidRDefault="00000000">
            <w:pPr>
              <w:pStyle w:val="Normalindentado2"/>
              <w:ind w:firstLine="708"/>
            </w:pPr>
            <w:r>
              <w:t>Mensaje escrito por el usuario y contexto de conversación.</w:t>
            </w:r>
          </w:p>
        </w:tc>
      </w:tr>
      <w:tr w:rsidR="001F21F8" w14:paraId="1AE6F924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A41E3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E9BAC" w14:textId="77777777" w:rsidR="001F21F8" w:rsidRDefault="00000000">
            <w:pPr>
              <w:pStyle w:val="Normalindentado2"/>
              <w:ind w:firstLine="708"/>
            </w:pPr>
            <w:r>
              <w:t>El sistema recibe el mensaje, lo transforma en una solicitud estructurada, lo envía al modelo de inteligencia artificial y procesa la respuesta obtenida.</w:t>
            </w:r>
          </w:p>
        </w:tc>
      </w:tr>
      <w:tr w:rsidR="001F21F8" w14:paraId="1D1ECAC9" w14:textId="77777777">
        <w:tblPrEx>
          <w:tblCellMar>
            <w:top w:w="0" w:type="dxa"/>
            <w:bottom w:w="0" w:type="dxa"/>
          </w:tblCellMar>
        </w:tblPrEx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0A3E2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BEBB9" w14:textId="77777777" w:rsidR="001F21F8" w:rsidRDefault="00000000">
            <w:pPr>
              <w:pStyle w:val="Normalindentado2"/>
              <w:ind w:firstLine="708"/>
            </w:pPr>
            <w:r>
              <w:t>Respuesta generada y mostrada en el chat.</w:t>
            </w:r>
          </w:p>
        </w:tc>
      </w:tr>
    </w:tbl>
    <w:p w14:paraId="41564BCC" w14:textId="77777777" w:rsidR="001F21F8" w:rsidRDefault="001F21F8">
      <w:pPr>
        <w:pStyle w:val="Normalindentado2"/>
        <w:ind w:firstLine="708"/>
        <w:rPr>
          <w:lang w:val="en-US"/>
        </w:rPr>
      </w:pPr>
    </w:p>
    <w:p w14:paraId="26A6B597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RF19 – Visualización de respuesta</w:t>
      </w:r>
    </w:p>
    <w:p w14:paraId="64912B95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El sistema muestra la respuesta generada al usuario en el chat.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0"/>
        <w:gridCol w:w="4254"/>
      </w:tblGrid>
      <w:tr w:rsidR="001F21F8" w14:paraId="0A451A7C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1E924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9E723" w14:textId="77777777" w:rsidR="001F21F8" w:rsidRDefault="00000000">
            <w:pPr>
              <w:pStyle w:val="Normalindentado2"/>
              <w:ind w:firstLine="708"/>
            </w:pPr>
            <w:r>
              <w:t>RF19</w:t>
            </w:r>
          </w:p>
        </w:tc>
      </w:tr>
      <w:tr w:rsidR="001F21F8" w14:paraId="69D5854F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5C8C3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39FC8" w14:textId="77777777" w:rsidR="001F21F8" w:rsidRDefault="00000000">
            <w:pPr>
              <w:pStyle w:val="Normalindentado2"/>
              <w:ind w:firstLine="708"/>
            </w:pPr>
            <w:r>
              <w:t>Visualización de respuesta</w:t>
            </w:r>
          </w:p>
        </w:tc>
      </w:tr>
      <w:tr w:rsidR="001F21F8" w14:paraId="276DB349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16BE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D5835" w14:textId="77777777" w:rsidR="001F21F8" w:rsidRDefault="00000000">
            <w:pPr>
              <w:pStyle w:val="Normalindentado2"/>
              <w:ind w:firstLine="708"/>
            </w:pPr>
            <w:r>
              <w:t>Chat con IA</w:t>
            </w:r>
          </w:p>
        </w:tc>
      </w:tr>
      <w:tr w:rsidR="001F21F8" w14:paraId="109EB04A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3BCAE" w14:textId="77777777" w:rsidR="001F21F8" w:rsidRDefault="00000000">
            <w:pPr>
              <w:pStyle w:val="Normalindentado2"/>
              <w:ind w:firstLine="708"/>
            </w:pPr>
            <w:r>
              <w:lastRenderedPageBreak/>
              <w:t>Prioridad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A2BC9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2BB29EE4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DBA82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8ECD5" w14:textId="77777777" w:rsidR="001F21F8" w:rsidRDefault="00000000">
            <w:pPr>
              <w:pStyle w:val="Normalindentado2"/>
              <w:ind w:firstLine="708"/>
            </w:pPr>
            <w:r>
              <w:t>Mensaje escrito por el usuario y contexto de conversación.</w:t>
            </w:r>
          </w:p>
        </w:tc>
      </w:tr>
      <w:tr w:rsidR="001F21F8" w14:paraId="4F17FC08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65FE0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9066B" w14:textId="77777777" w:rsidR="001F21F8" w:rsidRDefault="00000000">
            <w:pPr>
              <w:pStyle w:val="Normalindentado2"/>
              <w:ind w:firstLine="708"/>
            </w:pPr>
            <w:r>
              <w:t>El sistema recibe el mensaje, lo transforma en una solicitud estructurada, lo envía al modelo de inteligencia artificial y procesa la respuesta obtenida.</w:t>
            </w:r>
          </w:p>
        </w:tc>
      </w:tr>
      <w:tr w:rsidR="001F21F8" w14:paraId="6E6F4730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C8B7B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FDFF3" w14:textId="77777777" w:rsidR="001F21F8" w:rsidRDefault="00000000">
            <w:pPr>
              <w:pStyle w:val="Normalindentado2"/>
              <w:ind w:firstLine="708"/>
            </w:pPr>
            <w:r>
              <w:t>Respuesta generada y mostrada en el chat.</w:t>
            </w:r>
          </w:p>
        </w:tc>
      </w:tr>
    </w:tbl>
    <w:p w14:paraId="3E0AFB71" w14:textId="77777777" w:rsidR="001F21F8" w:rsidRDefault="001F21F8">
      <w:pPr>
        <w:pStyle w:val="Normalindentado2"/>
        <w:ind w:firstLine="708"/>
        <w:rPr>
          <w:lang w:val="en-US"/>
        </w:rPr>
      </w:pPr>
    </w:p>
    <w:p w14:paraId="465CF365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RF20 – Presentación de preguntas</w:t>
      </w:r>
    </w:p>
    <w:p w14:paraId="76F23F42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El sistema despliega preguntas al usuario con el objetivo de evaluar conocimientos.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0"/>
        <w:gridCol w:w="4254"/>
      </w:tblGrid>
      <w:tr w:rsidR="001F21F8" w14:paraId="3AC7D192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1B173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166F7" w14:textId="77777777" w:rsidR="001F21F8" w:rsidRDefault="00000000">
            <w:pPr>
              <w:pStyle w:val="Normalindentado2"/>
              <w:ind w:firstLine="708"/>
            </w:pPr>
            <w:r>
              <w:t>RF20</w:t>
            </w:r>
          </w:p>
        </w:tc>
      </w:tr>
      <w:tr w:rsidR="001F21F8" w14:paraId="35042F18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F9E97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3C473" w14:textId="77777777" w:rsidR="001F21F8" w:rsidRDefault="00000000">
            <w:pPr>
              <w:pStyle w:val="Normalindentado2"/>
              <w:ind w:firstLine="708"/>
            </w:pPr>
            <w:r>
              <w:t>Presentación de preguntas</w:t>
            </w:r>
          </w:p>
        </w:tc>
      </w:tr>
      <w:tr w:rsidR="001F21F8" w14:paraId="3E7933FB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F71D9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F92A3" w14:textId="77777777" w:rsidR="001F21F8" w:rsidRDefault="00000000">
            <w:pPr>
              <w:pStyle w:val="Normalindentado2"/>
              <w:ind w:firstLine="708"/>
            </w:pPr>
            <w:r>
              <w:t>Quiz</w:t>
            </w:r>
          </w:p>
        </w:tc>
      </w:tr>
      <w:tr w:rsidR="001F21F8" w14:paraId="4CBF3233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C09F0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6094B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105A16B0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5B1F5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8DF44" w14:textId="77777777" w:rsidR="001F21F8" w:rsidRDefault="00000000">
            <w:pPr>
              <w:pStyle w:val="Normalindentado2"/>
              <w:ind w:firstLine="708"/>
            </w:pPr>
            <w:r>
              <w:t>Preguntas del cuestionario y respuestas suministradas por el usuario.</w:t>
            </w:r>
          </w:p>
        </w:tc>
      </w:tr>
      <w:tr w:rsidR="001F21F8" w14:paraId="42735021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50F63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C44AD" w14:textId="77777777" w:rsidR="001F21F8" w:rsidRDefault="00000000">
            <w:pPr>
              <w:pStyle w:val="Normalindentado2"/>
              <w:ind w:firstLine="708"/>
            </w:pPr>
            <w:r>
              <w:t>El sistema presenta las preguntas, evalúa las respuestas y calcula el resultado correspondiente.</w:t>
            </w:r>
          </w:p>
        </w:tc>
      </w:tr>
      <w:tr w:rsidR="001F21F8" w14:paraId="68062DDD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5CD11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8DF2B" w14:textId="77777777" w:rsidR="001F21F8" w:rsidRDefault="00000000">
            <w:pPr>
              <w:pStyle w:val="Normalindentado2"/>
              <w:ind w:firstLine="708"/>
            </w:pPr>
            <w:r>
              <w:t>Desempeño del usuario mostrado en pantalla.</w:t>
            </w:r>
          </w:p>
        </w:tc>
      </w:tr>
    </w:tbl>
    <w:p w14:paraId="501A6ECC" w14:textId="77777777" w:rsidR="001F21F8" w:rsidRDefault="001F21F8">
      <w:pPr>
        <w:pStyle w:val="Normalindentado2"/>
        <w:ind w:firstLine="708"/>
        <w:rPr>
          <w:lang w:val="en-US"/>
        </w:rPr>
      </w:pPr>
    </w:p>
    <w:p w14:paraId="21195716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RF21 – Evaluación de respuestas</w:t>
      </w:r>
    </w:p>
    <w:p w14:paraId="642EABB3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Se analizan las respuestas ingresadas por el usuario para determinar su validez.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2"/>
        <w:gridCol w:w="4252"/>
      </w:tblGrid>
      <w:tr w:rsidR="001F21F8" w14:paraId="1B3C0EA8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DE185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18FF3" w14:textId="77777777" w:rsidR="001F21F8" w:rsidRDefault="00000000">
            <w:pPr>
              <w:pStyle w:val="Normalindentado2"/>
              <w:ind w:firstLine="708"/>
            </w:pPr>
            <w:r>
              <w:t>RF21</w:t>
            </w:r>
          </w:p>
        </w:tc>
      </w:tr>
      <w:tr w:rsidR="001F21F8" w14:paraId="4A2A91B1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B1167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79C78" w14:textId="77777777" w:rsidR="001F21F8" w:rsidRDefault="00000000">
            <w:pPr>
              <w:pStyle w:val="Normalindentado2"/>
              <w:ind w:firstLine="708"/>
            </w:pPr>
            <w:r>
              <w:t>Evaluación de respuestas</w:t>
            </w:r>
          </w:p>
        </w:tc>
      </w:tr>
      <w:tr w:rsidR="001F21F8" w14:paraId="2C4D76C5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414EE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3E24D" w14:textId="77777777" w:rsidR="001F21F8" w:rsidRDefault="00000000">
            <w:pPr>
              <w:pStyle w:val="Normalindentado2"/>
              <w:ind w:firstLine="708"/>
            </w:pPr>
            <w:r>
              <w:t>Quiz</w:t>
            </w:r>
          </w:p>
        </w:tc>
      </w:tr>
      <w:tr w:rsidR="001F21F8" w14:paraId="7A65BD99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23264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40377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6111A2E8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7A0D4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19D71" w14:textId="77777777" w:rsidR="001F21F8" w:rsidRDefault="00000000">
            <w:pPr>
              <w:pStyle w:val="Normalindentado2"/>
              <w:ind w:firstLine="708"/>
            </w:pPr>
            <w:r>
              <w:t>Preguntas del cuestionario y respuestas suministradas por el usuario.</w:t>
            </w:r>
          </w:p>
        </w:tc>
      </w:tr>
      <w:tr w:rsidR="001F21F8" w14:paraId="42840612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9A95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E5372" w14:textId="77777777" w:rsidR="001F21F8" w:rsidRDefault="00000000">
            <w:pPr>
              <w:pStyle w:val="Normalindentado2"/>
              <w:ind w:firstLine="708"/>
            </w:pPr>
            <w:r>
              <w:t>El sistema presenta las preguntas, evalúa las respuestas y calcula el resultado correspondiente.</w:t>
            </w:r>
          </w:p>
        </w:tc>
      </w:tr>
      <w:tr w:rsidR="001F21F8" w14:paraId="6F53C712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9A938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DAA86" w14:textId="77777777" w:rsidR="001F21F8" w:rsidRDefault="00000000">
            <w:pPr>
              <w:pStyle w:val="Normalindentado2"/>
              <w:ind w:firstLine="708"/>
            </w:pPr>
            <w:r>
              <w:t>Desempeño del usuario mostrado en pantalla.</w:t>
            </w:r>
          </w:p>
        </w:tc>
      </w:tr>
    </w:tbl>
    <w:p w14:paraId="7C08E90F" w14:textId="77777777" w:rsidR="001F21F8" w:rsidRDefault="001F21F8">
      <w:pPr>
        <w:pStyle w:val="Normalindentado2"/>
        <w:ind w:firstLine="708"/>
        <w:rPr>
          <w:lang w:val="en-US"/>
        </w:rPr>
      </w:pPr>
    </w:p>
    <w:p w14:paraId="7CE1D776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RF22 – Generación de resultados</w:t>
      </w:r>
    </w:p>
    <w:p w14:paraId="7F13C32C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El sistema calcula y muestra el desempeño del usuario en el quiz.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2"/>
        <w:gridCol w:w="4252"/>
      </w:tblGrid>
      <w:tr w:rsidR="001F21F8" w14:paraId="6B20B50E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3722F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05103" w14:textId="77777777" w:rsidR="001F21F8" w:rsidRDefault="00000000">
            <w:pPr>
              <w:pStyle w:val="Normalindentado2"/>
              <w:ind w:firstLine="708"/>
            </w:pPr>
            <w:r>
              <w:t>RF22</w:t>
            </w:r>
          </w:p>
        </w:tc>
      </w:tr>
      <w:tr w:rsidR="001F21F8" w14:paraId="0FDF4FF1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D98A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C5BEB" w14:textId="77777777" w:rsidR="001F21F8" w:rsidRDefault="00000000">
            <w:pPr>
              <w:pStyle w:val="Normalindentado2"/>
              <w:ind w:firstLine="708"/>
            </w:pPr>
            <w:r>
              <w:t>Generación de resultados</w:t>
            </w:r>
          </w:p>
        </w:tc>
      </w:tr>
      <w:tr w:rsidR="001F21F8" w14:paraId="40189DD1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A96EA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C31A1" w14:textId="77777777" w:rsidR="001F21F8" w:rsidRDefault="00000000">
            <w:pPr>
              <w:pStyle w:val="Normalindentado2"/>
              <w:ind w:firstLine="708"/>
            </w:pPr>
            <w:r>
              <w:t>Quiz</w:t>
            </w:r>
          </w:p>
        </w:tc>
      </w:tr>
      <w:tr w:rsidR="001F21F8" w14:paraId="0CEBA835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B3AD7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D0167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26D1302A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0C049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D91D9" w14:textId="77777777" w:rsidR="001F21F8" w:rsidRDefault="00000000">
            <w:pPr>
              <w:pStyle w:val="Normalindentado2"/>
              <w:ind w:firstLine="708"/>
            </w:pPr>
            <w:r>
              <w:t>Preguntas del cuestionario y respuestas suministradas por el usuario.</w:t>
            </w:r>
          </w:p>
        </w:tc>
      </w:tr>
      <w:tr w:rsidR="001F21F8" w14:paraId="3ADE3C7D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17853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E369" w14:textId="77777777" w:rsidR="001F21F8" w:rsidRDefault="00000000">
            <w:pPr>
              <w:pStyle w:val="Normalindentado2"/>
              <w:ind w:firstLine="708"/>
            </w:pPr>
            <w:r>
              <w:t>El sistema presenta las preguntas, evalúa las respuestas y calcula el resultado correspondiente.</w:t>
            </w:r>
          </w:p>
        </w:tc>
      </w:tr>
      <w:tr w:rsidR="001F21F8" w14:paraId="13A166F8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35F4C" w14:textId="77777777" w:rsidR="001F21F8" w:rsidRDefault="00000000">
            <w:pPr>
              <w:pStyle w:val="Normalindentado2"/>
              <w:ind w:firstLine="708"/>
            </w:pPr>
            <w:r>
              <w:lastRenderedPageBreak/>
              <w:t>Salida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BE949" w14:textId="77777777" w:rsidR="001F21F8" w:rsidRDefault="00000000">
            <w:pPr>
              <w:pStyle w:val="Normalindentado2"/>
              <w:ind w:firstLine="708"/>
            </w:pPr>
            <w:r>
              <w:t>Desempeño del usuario mostrado en pantalla.</w:t>
            </w:r>
          </w:p>
        </w:tc>
      </w:tr>
    </w:tbl>
    <w:p w14:paraId="31F7FC94" w14:textId="77777777" w:rsidR="001F21F8" w:rsidRDefault="001F21F8">
      <w:pPr>
        <w:pStyle w:val="Normalindentado2"/>
        <w:ind w:firstLine="708"/>
        <w:rPr>
          <w:lang w:val="en-US"/>
        </w:rPr>
      </w:pPr>
    </w:p>
    <w:p w14:paraId="11A1945B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RF23 – Interacción con mascota</w:t>
      </w:r>
    </w:p>
    <w:p w14:paraId="7EC531AF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Permite al usuario realizar acciones sobre la mascota, tales como tocar, alimentar o interactuar.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4"/>
        <w:gridCol w:w="4250"/>
      </w:tblGrid>
      <w:tr w:rsidR="001F21F8" w14:paraId="12CC76E1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0037A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257BA" w14:textId="77777777" w:rsidR="001F21F8" w:rsidRDefault="00000000">
            <w:pPr>
              <w:pStyle w:val="Normalindentado2"/>
              <w:ind w:firstLine="708"/>
            </w:pPr>
            <w:r>
              <w:t>RF23</w:t>
            </w:r>
          </w:p>
        </w:tc>
      </w:tr>
      <w:tr w:rsidR="001F21F8" w14:paraId="300E70D1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95667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47DE5" w14:textId="77777777" w:rsidR="001F21F8" w:rsidRDefault="00000000">
            <w:pPr>
              <w:pStyle w:val="Normalindentado2"/>
              <w:ind w:firstLine="708"/>
            </w:pPr>
            <w:r>
              <w:t>Interacción con mascota</w:t>
            </w:r>
          </w:p>
        </w:tc>
      </w:tr>
      <w:tr w:rsidR="001F21F8" w14:paraId="7E992074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AC55D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2468A" w14:textId="77777777" w:rsidR="001F21F8" w:rsidRDefault="00000000">
            <w:pPr>
              <w:pStyle w:val="Normalindentado2"/>
              <w:ind w:firstLine="708"/>
            </w:pPr>
            <w:r>
              <w:t>Mascota virtual</w:t>
            </w:r>
          </w:p>
        </w:tc>
      </w:tr>
      <w:tr w:rsidR="001F21F8" w14:paraId="6224E815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EF9F3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7CA33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395D5252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85A80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4B76B" w14:textId="77777777" w:rsidR="001F21F8" w:rsidRDefault="00000000">
            <w:pPr>
              <w:pStyle w:val="Normalindentado2"/>
              <w:ind w:firstLine="708"/>
            </w:pPr>
            <w:r>
              <w:t>Acciones realizadas por el usuario y estado actual de la mascota.</w:t>
            </w:r>
          </w:p>
        </w:tc>
      </w:tr>
      <w:tr w:rsidR="001F21F8" w14:paraId="35E8A156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BF472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D9F64" w14:textId="77777777" w:rsidR="001F21F8" w:rsidRDefault="00000000">
            <w:pPr>
              <w:pStyle w:val="Normalindentado2"/>
              <w:ind w:firstLine="708"/>
            </w:pPr>
            <w:r>
              <w:t>El sistema interpreta la interacción, actualiza el estado emocional y representa visualmente el cambio mediante animaciones.</w:t>
            </w:r>
          </w:p>
        </w:tc>
      </w:tr>
      <w:tr w:rsidR="001F21F8" w14:paraId="4550F78B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22A32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9A4B7" w14:textId="77777777" w:rsidR="001F21F8" w:rsidRDefault="00000000">
            <w:pPr>
              <w:pStyle w:val="Normalindentado2"/>
              <w:ind w:firstLine="708"/>
            </w:pPr>
            <w:r>
              <w:t>Mascota actualizada según la interacción realizada.</w:t>
            </w:r>
          </w:p>
        </w:tc>
      </w:tr>
    </w:tbl>
    <w:p w14:paraId="4E355B19" w14:textId="77777777" w:rsidR="001F21F8" w:rsidRDefault="001F21F8">
      <w:pPr>
        <w:pStyle w:val="Normalindentado2"/>
        <w:ind w:firstLine="708"/>
        <w:rPr>
          <w:lang w:val="en-US"/>
        </w:rPr>
      </w:pPr>
    </w:p>
    <w:p w14:paraId="6FF4B27C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RF24 – Actualización del estado emocional</w:t>
      </w:r>
    </w:p>
    <w:p w14:paraId="1970282D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La mascota cambia su estado en función de las acciones del usuario y su nivel de actividad.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1EFE6371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1F3D3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EFAB" w14:textId="77777777" w:rsidR="001F21F8" w:rsidRDefault="00000000">
            <w:pPr>
              <w:pStyle w:val="Normalindentado2"/>
              <w:ind w:firstLine="708"/>
            </w:pPr>
            <w:r>
              <w:t>RF24</w:t>
            </w:r>
          </w:p>
        </w:tc>
      </w:tr>
      <w:tr w:rsidR="001F21F8" w14:paraId="5FBB5320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9A452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18F17" w14:textId="77777777" w:rsidR="001F21F8" w:rsidRDefault="00000000">
            <w:pPr>
              <w:pStyle w:val="Normalindentado2"/>
              <w:ind w:firstLine="708"/>
            </w:pPr>
            <w:r>
              <w:t>Actualización del estado emocional</w:t>
            </w:r>
          </w:p>
        </w:tc>
      </w:tr>
      <w:tr w:rsidR="001F21F8" w14:paraId="59B5DD83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0D070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91C0C" w14:textId="77777777" w:rsidR="001F21F8" w:rsidRDefault="00000000">
            <w:pPr>
              <w:pStyle w:val="Normalindentado2"/>
              <w:ind w:firstLine="708"/>
            </w:pPr>
            <w:r>
              <w:t>Mascota virtual</w:t>
            </w:r>
          </w:p>
        </w:tc>
      </w:tr>
      <w:tr w:rsidR="001F21F8" w14:paraId="158B5100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FCCD2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17326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2BE6DC5D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F1876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A27D6" w14:textId="77777777" w:rsidR="001F21F8" w:rsidRDefault="00000000">
            <w:pPr>
              <w:pStyle w:val="Normalindentado2"/>
              <w:ind w:firstLine="708"/>
            </w:pPr>
            <w:r>
              <w:t>Acciones realizadas por el usuario y estado actual de la mascota.</w:t>
            </w:r>
          </w:p>
        </w:tc>
      </w:tr>
      <w:tr w:rsidR="001F21F8" w14:paraId="5184A6F6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0A849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4E3D0" w14:textId="77777777" w:rsidR="001F21F8" w:rsidRDefault="00000000">
            <w:pPr>
              <w:pStyle w:val="Normalindentado2"/>
              <w:ind w:firstLine="708"/>
            </w:pPr>
            <w:r>
              <w:t>El sistema interpreta la interacción, actualiza el estado emocional y representa visualmente el cambio mediante animaciones.</w:t>
            </w:r>
          </w:p>
        </w:tc>
      </w:tr>
      <w:tr w:rsidR="001F21F8" w14:paraId="0B717EAD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603B5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91684" w14:textId="77777777" w:rsidR="001F21F8" w:rsidRDefault="00000000">
            <w:pPr>
              <w:pStyle w:val="Normalindentado2"/>
              <w:ind w:firstLine="708"/>
            </w:pPr>
            <w:r>
              <w:t>Mascota actualizada según la interacción realizada.</w:t>
            </w:r>
          </w:p>
        </w:tc>
      </w:tr>
    </w:tbl>
    <w:p w14:paraId="1C157995" w14:textId="77777777" w:rsidR="001F21F8" w:rsidRDefault="001F21F8">
      <w:pPr>
        <w:pStyle w:val="Normalindentado2"/>
        <w:ind w:firstLine="708"/>
        <w:rPr>
          <w:lang w:val="en-US"/>
        </w:rPr>
      </w:pPr>
    </w:p>
    <w:p w14:paraId="7EE60E95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RF25 – Animaciones dinámicas</w:t>
      </w:r>
    </w:p>
    <w:p w14:paraId="5ACA78F1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Se presentan animaciones que representan el estado actual de la mascota.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0"/>
        <w:gridCol w:w="4254"/>
      </w:tblGrid>
      <w:tr w:rsidR="001F21F8" w14:paraId="3EF0A295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E977C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63309" w14:textId="77777777" w:rsidR="001F21F8" w:rsidRDefault="00000000">
            <w:pPr>
              <w:pStyle w:val="Normalindentado2"/>
              <w:ind w:firstLine="708"/>
            </w:pPr>
            <w:r>
              <w:t>RF25</w:t>
            </w:r>
          </w:p>
        </w:tc>
      </w:tr>
      <w:tr w:rsidR="001F21F8" w14:paraId="4BC05E7A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9FE74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31" w14:textId="77777777" w:rsidR="001F21F8" w:rsidRDefault="00000000">
            <w:pPr>
              <w:pStyle w:val="Normalindentado2"/>
              <w:ind w:firstLine="708"/>
            </w:pPr>
            <w:r>
              <w:t>Animaciones dinámicas</w:t>
            </w:r>
          </w:p>
        </w:tc>
      </w:tr>
      <w:tr w:rsidR="001F21F8" w14:paraId="71A4447A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559B2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EC04E" w14:textId="77777777" w:rsidR="001F21F8" w:rsidRDefault="00000000">
            <w:pPr>
              <w:pStyle w:val="Normalindentado2"/>
              <w:ind w:firstLine="708"/>
            </w:pPr>
            <w:r>
              <w:t>Mascota virtual</w:t>
            </w:r>
          </w:p>
        </w:tc>
      </w:tr>
      <w:tr w:rsidR="001F21F8" w14:paraId="2CCAC6D0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3FBD9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193AA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299C79A4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9DC2C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0702F" w14:textId="77777777" w:rsidR="001F21F8" w:rsidRDefault="00000000">
            <w:pPr>
              <w:pStyle w:val="Normalindentado2"/>
              <w:ind w:firstLine="708"/>
            </w:pPr>
            <w:r>
              <w:t>Acciones realizadas por el usuario y estado actual de la mascota.</w:t>
            </w:r>
          </w:p>
        </w:tc>
      </w:tr>
      <w:tr w:rsidR="001F21F8" w14:paraId="7EEEEA6F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355C0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DAA65" w14:textId="77777777" w:rsidR="001F21F8" w:rsidRDefault="00000000">
            <w:pPr>
              <w:pStyle w:val="Normalindentado2"/>
              <w:ind w:firstLine="708"/>
            </w:pPr>
            <w:r>
              <w:t>El sistema interpreta la interacción, actualiza el estado emocional y representa visualmente el cambio mediante animaciones.</w:t>
            </w:r>
          </w:p>
        </w:tc>
      </w:tr>
      <w:tr w:rsidR="001F21F8" w14:paraId="3AC214D7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4AD5F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BD187" w14:textId="77777777" w:rsidR="001F21F8" w:rsidRDefault="00000000">
            <w:pPr>
              <w:pStyle w:val="Normalindentado2"/>
              <w:ind w:firstLine="708"/>
            </w:pPr>
            <w:r>
              <w:t>Mascota actualizada según la interacción realizada.</w:t>
            </w:r>
          </w:p>
        </w:tc>
      </w:tr>
    </w:tbl>
    <w:p w14:paraId="42A64C0E" w14:textId="77777777" w:rsidR="001F21F8" w:rsidRDefault="001F21F8">
      <w:pPr>
        <w:pStyle w:val="Normalindentado2"/>
        <w:ind w:firstLine="708"/>
        <w:rPr>
          <w:lang w:val="en-US"/>
        </w:rPr>
      </w:pPr>
    </w:p>
    <w:p w14:paraId="00C087A9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RF26 – Actualización del estado del sistema</w:t>
      </w:r>
    </w:p>
    <w:p w14:paraId="75211850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Después de cada interacción, el sistema actualiza los valores internos, tales como racha, estado y progreso.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41F36A7A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E9E91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5D619" w14:textId="77777777" w:rsidR="001F21F8" w:rsidRDefault="00000000">
            <w:pPr>
              <w:pStyle w:val="Normalindentado2"/>
              <w:ind w:firstLine="708"/>
            </w:pPr>
            <w:r>
              <w:t>RF26</w:t>
            </w:r>
          </w:p>
        </w:tc>
      </w:tr>
      <w:tr w:rsidR="001F21F8" w14:paraId="4D281322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8ABA7" w14:textId="77777777" w:rsidR="001F21F8" w:rsidRDefault="00000000">
            <w:pPr>
              <w:pStyle w:val="Normalindentado2"/>
              <w:ind w:firstLine="708"/>
            </w:pPr>
            <w:r>
              <w:lastRenderedPageBreak/>
              <w:t>Nombre del requisito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DFDA3" w14:textId="77777777" w:rsidR="001F21F8" w:rsidRDefault="00000000">
            <w:pPr>
              <w:pStyle w:val="Normalindentado2"/>
              <w:ind w:firstLine="708"/>
            </w:pPr>
            <w:r>
              <w:t>Actualización del estado del sistema</w:t>
            </w:r>
          </w:p>
        </w:tc>
      </w:tr>
      <w:tr w:rsidR="001F21F8" w14:paraId="07FA2D9C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2CCAE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2F411" w14:textId="77777777" w:rsidR="001F21F8" w:rsidRDefault="00000000">
            <w:pPr>
              <w:pStyle w:val="Normalindentado2"/>
              <w:ind w:firstLine="708"/>
            </w:pPr>
            <w:r>
              <w:t>Sistema general</w:t>
            </w:r>
          </w:p>
        </w:tc>
      </w:tr>
      <w:tr w:rsidR="001F21F8" w14:paraId="425431C6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46FD9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397D2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6FC251D0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654A5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FE02" w14:textId="77777777" w:rsidR="001F21F8" w:rsidRDefault="00000000">
            <w:pPr>
              <w:pStyle w:val="Normalindentado2"/>
              <w:ind w:firstLine="708"/>
            </w:pPr>
            <w:r>
              <w:t>Eventos derivados de la interacción del usuario.</w:t>
            </w:r>
          </w:p>
        </w:tc>
      </w:tr>
      <w:tr w:rsidR="001F21F8" w14:paraId="17E4A9EB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99685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02CD5" w14:textId="77777777" w:rsidR="001F21F8" w:rsidRDefault="00000000">
            <w:pPr>
              <w:pStyle w:val="Normalindentado2"/>
              <w:ind w:firstLine="708"/>
            </w:pPr>
            <w:r>
              <w:t>El sistema actualiza las variables internas y presenta los resultados asociados a la acción ejecutada.</w:t>
            </w:r>
          </w:p>
        </w:tc>
      </w:tr>
      <w:tr w:rsidR="001F21F8" w14:paraId="640B52A2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75B3D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3F5D9" w14:textId="77777777" w:rsidR="001F21F8" w:rsidRDefault="00000000">
            <w:pPr>
              <w:pStyle w:val="Normalindentado2"/>
              <w:ind w:firstLine="708"/>
            </w:pPr>
            <w:r>
              <w:t>Estado general del sistema y resultados visibles.</w:t>
            </w:r>
          </w:p>
        </w:tc>
      </w:tr>
    </w:tbl>
    <w:p w14:paraId="216DF1A9" w14:textId="77777777" w:rsidR="001F21F8" w:rsidRDefault="001F21F8">
      <w:pPr>
        <w:pStyle w:val="Normalindentado2"/>
        <w:ind w:firstLine="708"/>
        <w:rPr>
          <w:lang w:val="en-US"/>
        </w:rPr>
      </w:pPr>
    </w:p>
    <w:p w14:paraId="11DCADF3" w14:textId="77777777" w:rsidR="001F21F8" w:rsidRDefault="00000000">
      <w:pPr>
        <w:pStyle w:val="Normalindentado2"/>
        <w:ind w:left="1996"/>
        <w:rPr>
          <w:b/>
          <w:bCs/>
          <w:iCs/>
        </w:rPr>
      </w:pPr>
      <w:r>
        <w:rPr>
          <w:b/>
          <w:bCs/>
          <w:iCs/>
        </w:rPr>
        <w:t>RF27 – Visualización de resultados</w:t>
      </w:r>
    </w:p>
    <w:p w14:paraId="5A09F6AD" w14:textId="77777777" w:rsidR="001F21F8" w:rsidRDefault="00000000">
      <w:pPr>
        <w:pStyle w:val="Normalindentado2"/>
        <w:ind w:firstLine="708"/>
      </w:pPr>
      <w:r>
        <w:rPr>
          <w:b/>
        </w:rPr>
        <w:t xml:space="preserve">Descripción: </w:t>
      </w:r>
      <w:r>
        <w:t>El sistema presenta los resultados de las acciones realizadas, como quiz o interacción.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0"/>
        <w:gridCol w:w="4254"/>
      </w:tblGrid>
      <w:tr w:rsidR="001F21F8" w14:paraId="4AEC852B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93BEA" w14:textId="77777777" w:rsidR="001F21F8" w:rsidRDefault="00000000">
            <w:pPr>
              <w:pStyle w:val="Normalindentado2"/>
              <w:ind w:firstLine="708"/>
            </w:pPr>
            <w:r>
              <w:t>Número de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C5D84" w14:textId="77777777" w:rsidR="001F21F8" w:rsidRDefault="00000000">
            <w:pPr>
              <w:pStyle w:val="Normalindentado2"/>
              <w:ind w:firstLine="708"/>
            </w:pPr>
            <w:r>
              <w:t>RF27</w:t>
            </w:r>
          </w:p>
        </w:tc>
      </w:tr>
      <w:tr w:rsidR="001F21F8" w14:paraId="12793104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D91E5" w14:textId="77777777" w:rsidR="001F21F8" w:rsidRDefault="00000000">
            <w:pPr>
              <w:pStyle w:val="Normalindentado2"/>
              <w:ind w:firstLine="708"/>
            </w:pPr>
            <w:r>
              <w:t>Nombre del requisito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2DEC5" w14:textId="77777777" w:rsidR="001F21F8" w:rsidRDefault="00000000">
            <w:pPr>
              <w:pStyle w:val="Normalindentado2"/>
              <w:ind w:firstLine="708"/>
            </w:pPr>
            <w:r>
              <w:t>Visualización de resultados</w:t>
            </w:r>
          </w:p>
        </w:tc>
      </w:tr>
      <w:tr w:rsidR="001F21F8" w14:paraId="01405689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A2D43" w14:textId="77777777" w:rsidR="001F21F8" w:rsidRDefault="00000000">
            <w:pPr>
              <w:pStyle w:val="Normalindentado2"/>
              <w:ind w:firstLine="708"/>
            </w:pPr>
            <w:r>
              <w:t>Módulo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2FC4" w14:textId="77777777" w:rsidR="001F21F8" w:rsidRDefault="00000000">
            <w:pPr>
              <w:pStyle w:val="Normalindentado2"/>
              <w:ind w:firstLine="708"/>
            </w:pPr>
            <w:r>
              <w:t>Sistema general</w:t>
            </w:r>
          </w:p>
        </w:tc>
      </w:tr>
      <w:tr w:rsidR="001F21F8" w14:paraId="04EAA199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481A4" w14:textId="77777777" w:rsidR="001F21F8" w:rsidRDefault="00000000">
            <w:pPr>
              <w:pStyle w:val="Normalindentado2"/>
              <w:ind w:firstLine="708"/>
            </w:pPr>
            <w:r>
              <w:t>Prioridad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E2914" w14:textId="77777777" w:rsidR="001F21F8" w:rsidRDefault="00000000">
            <w:pPr>
              <w:pStyle w:val="Normalindentado2"/>
              <w:ind w:firstLine="708"/>
            </w:pPr>
            <w:r>
              <w:t>Alta</w:t>
            </w:r>
          </w:p>
        </w:tc>
      </w:tr>
      <w:tr w:rsidR="001F21F8" w14:paraId="209BD504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624B1" w14:textId="77777777" w:rsidR="001F21F8" w:rsidRDefault="00000000">
            <w:pPr>
              <w:pStyle w:val="Normalindentado2"/>
              <w:ind w:firstLine="708"/>
            </w:pPr>
            <w:r>
              <w:t>Entrada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5BAC" w14:textId="77777777" w:rsidR="001F21F8" w:rsidRDefault="00000000">
            <w:pPr>
              <w:pStyle w:val="Normalindentado2"/>
              <w:ind w:firstLine="708"/>
            </w:pPr>
            <w:r>
              <w:t>Eventos derivados de la interacción del usuario.</w:t>
            </w:r>
          </w:p>
        </w:tc>
      </w:tr>
      <w:tr w:rsidR="001F21F8" w14:paraId="5717E9FE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7B3ED" w14:textId="77777777" w:rsidR="001F21F8" w:rsidRDefault="00000000">
            <w:pPr>
              <w:pStyle w:val="Normalindentado2"/>
              <w:ind w:firstLine="708"/>
            </w:pPr>
            <w:r>
              <w:t>Proceso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E4AC9" w14:textId="77777777" w:rsidR="001F21F8" w:rsidRDefault="00000000">
            <w:pPr>
              <w:pStyle w:val="Normalindentado2"/>
              <w:ind w:firstLine="708"/>
            </w:pPr>
            <w:r>
              <w:t>El sistema actualiza las variables internas y presenta los resultados asociados a la acción ejecutada.</w:t>
            </w:r>
          </w:p>
        </w:tc>
      </w:tr>
      <w:tr w:rsidR="001F21F8" w14:paraId="687214BF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8A18B" w14:textId="77777777" w:rsidR="001F21F8" w:rsidRDefault="00000000">
            <w:pPr>
              <w:pStyle w:val="Normalindentado2"/>
              <w:ind w:firstLine="708"/>
            </w:pPr>
            <w:r>
              <w:t>Salida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A3D64" w14:textId="77777777" w:rsidR="001F21F8" w:rsidRDefault="00000000">
            <w:pPr>
              <w:pStyle w:val="Normalindentado2"/>
              <w:ind w:firstLine="708"/>
            </w:pPr>
            <w:r>
              <w:t>Estado general del sistema y resultados visibles.</w:t>
            </w:r>
          </w:p>
        </w:tc>
      </w:tr>
    </w:tbl>
    <w:p w14:paraId="7B92C11E" w14:textId="77777777" w:rsidR="001F21F8" w:rsidRDefault="001F21F8">
      <w:pPr>
        <w:pStyle w:val="Normalindentado2"/>
        <w:ind w:firstLine="708"/>
      </w:pPr>
    </w:p>
    <w:p w14:paraId="4807A504" w14:textId="77777777" w:rsidR="001F21F8" w:rsidRDefault="001F21F8">
      <w:pPr>
        <w:pStyle w:val="Ttulo3"/>
      </w:pPr>
    </w:p>
    <w:p w14:paraId="685273E0" w14:textId="77777777" w:rsidR="001F21F8" w:rsidRDefault="00000000">
      <w:pPr>
        <w:pStyle w:val="Ttulo2"/>
      </w:pPr>
      <w:bookmarkStart w:id="59" w:name="_Toc33238257"/>
      <w:bookmarkStart w:id="60" w:name="_Toc225101741"/>
      <w:bookmarkStart w:id="61" w:name="_Toc1425500822"/>
      <w:r>
        <w:t>Requisitos no funcionales</w:t>
      </w:r>
      <w:bookmarkEnd w:id="59"/>
      <w:bookmarkEnd w:id="60"/>
      <w:bookmarkEnd w:id="61"/>
    </w:p>
    <w:p w14:paraId="3E344805" w14:textId="77777777" w:rsidR="001F21F8" w:rsidRDefault="00000000">
      <w:pPr>
        <w:pStyle w:val="Ttulo3"/>
      </w:pPr>
      <w:bookmarkStart w:id="62" w:name="_Toc33238258"/>
      <w:bookmarkStart w:id="63" w:name="_Toc225101742"/>
      <w:bookmarkStart w:id="64" w:name="_Toc1438481920"/>
      <w:r>
        <w:t>Requisitos de rendimiento</w:t>
      </w:r>
      <w:bookmarkEnd w:id="62"/>
      <w:bookmarkEnd w:id="63"/>
      <w:bookmarkEnd w:id="64"/>
    </w:p>
    <w:p w14:paraId="76BBB404" w14:textId="77777777" w:rsidR="001F21F8" w:rsidRDefault="00000000">
      <w:pPr>
        <w:pStyle w:val="Normalindentado3"/>
        <w:ind w:left="1145"/>
      </w:pPr>
      <w:r>
        <w:rPr>
          <w:b/>
          <w:bCs/>
          <w:iCs/>
        </w:rPr>
        <w:t>RNF1 – Tiempo de respuesta</w:t>
      </w:r>
    </w:p>
    <w:p w14:paraId="19F5F33E" w14:textId="77777777" w:rsidR="001F21F8" w:rsidRDefault="00000000">
      <w:pPr>
        <w:pStyle w:val="Normalindentado3"/>
      </w:pPr>
      <w:r>
        <w:rPr>
          <w:b/>
        </w:rPr>
        <w:t xml:space="preserve">Descripción: </w:t>
      </w:r>
      <w:r>
        <w:t>El sistema debe responder rápidamente a las acciones del usuario para garantizar una experiencia fluida.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5"/>
        <w:gridCol w:w="4249"/>
      </w:tblGrid>
      <w:tr w:rsidR="001F21F8" w14:paraId="2D2EE3B3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159AF" w14:textId="77777777" w:rsidR="001F21F8" w:rsidRDefault="00000000">
            <w:pPr>
              <w:pStyle w:val="Normalindentado3"/>
            </w:pPr>
            <w:r>
              <w:t>Número de requisito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A3EF9" w14:textId="77777777" w:rsidR="001F21F8" w:rsidRDefault="00000000">
            <w:pPr>
              <w:pStyle w:val="Normalindentado3"/>
            </w:pPr>
            <w:r>
              <w:t>RNF1</w:t>
            </w:r>
          </w:p>
        </w:tc>
      </w:tr>
      <w:tr w:rsidR="001F21F8" w14:paraId="553B6212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20CA3" w14:textId="77777777" w:rsidR="001F21F8" w:rsidRDefault="00000000">
            <w:pPr>
              <w:pStyle w:val="Normalindentado3"/>
            </w:pPr>
            <w:r>
              <w:t>Nombre del requisito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BB569" w14:textId="77777777" w:rsidR="001F21F8" w:rsidRDefault="00000000">
            <w:pPr>
              <w:pStyle w:val="Normalindentado3"/>
            </w:pPr>
            <w:r>
              <w:t>Tiempo de respuesta</w:t>
            </w:r>
          </w:p>
        </w:tc>
      </w:tr>
      <w:tr w:rsidR="001F21F8" w14:paraId="461D2C88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E4014" w14:textId="77777777" w:rsidR="001F21F8" w:rsidRDefault="00000000">
            <w:pPr>
              <w:pStyle w:val="Normalindentado3"/>
            </w:pPr>
            <w:r>
              <w:t>Categoría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D1C8E" w14:textId="77777777" w:rsidR="001F21F8" w:rsidRDefault="00000000">
            <w:pPr>
              <w:pStyle w:val="Normalindentado3"/>
            </w:pPr>
            <w:r>
              <w:t>Rendimiento</w:t>
            </w:r>
          </w:p>
        </w:tc>
      </w:tr>
      <w:tr w:rsidR="001F21F8" w14:paraId="5E365DB7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2390B" w14:textId="77777777" w:rsidR="001F21F8" w:rsidRDefault="00000000">
            <w:pPr>
              <w:pStyle w:val="Normalindentado3"/>
            </w:pPr>
            <w:r>
              <w:t>Prioridad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33A74" w14:textId="77777777" w:rsidR="001F21F8" w:rsidRDefault="00000000">
            <w:pPr>
              <w:pStyle w:val="Normalindentado3"/>
            </w:pPr>
            <w:r>
              <w:t>Alta</w:t>
            </w:r>
          </w:p>
        </w:tc>
      </w:tr>
      <w:tr w:rsidR="001F21F8" w14:paraId="58A3A415" w14:textId="77777777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60CB2" w14:textId="77777777" w:rsidR="001F21F8" w:rsidRDefault="00000000">
            <w:pPr>
              <w:pStyle w:val="Normalindentado3"/>
            </w:pPr>
            <w:r>
              <w:t>Criterio de verificación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1F2FC" w14:textId="77777777" w:rsidR="001F21F8" w:rsidRDefault="00000000">
            <w:pPr>
              <w:pStyle w:val="Normalindentado3"/>
            </w:pPr>
            <w:r>
              <w:t>El tiempo de respuesta en operaciones comunes no debe superar dos segundos.</w:t>
            </w:r>
          </w:p>
        </w:tc>
      </w:tr>
    </w:tbl>
    <w:p w14:paraId="18DAA142" w14:textId="77777777" w:rsidR="001F21F8" w:rsidRDefault="001F21F8">
      <w:pPr>
        <w:pStyle w:val="Normalindentado3"/>
        <w:rPr>
          <w:lang w:val="en-US"/>
        </w:rPr>
      </w:pPr>
    </w:p>
    <w:p w14:paraId="16691C79" w14:textId="77777777" w:rsidR="001F21F8" w:rsidRDefault="00000000">
      <w:pPr>
        <w:pStyle w:val="Normalindentado3"/>
        <w:ind w:left="1145"/>
        <w:rPr>
          <w:b/>
          <w:bCs/>
          <w:iCs/>
        </w:rPr>
      </w:pPr>
      <w:r>
        <w:rPr>
          <w:b/>
          <w:bCs/>
          <w:iCs/>
        </w:rPr>
        <w:t>RNF2 – Usuarios concurrentes</w:t>
      </w:r>
    </w:p>
    <w:p w14:paraId="597609F9" w14:textId="77777777" w:rsidR="001F21F8" w:rsidRDefault="00000000">
      <w:pPr>
        <w:pStyle w:val="Normalindentado3"/>
      </w:pPr>
      <w:r>
        <w:rPr>
          <w:b/>
        </w:rPr>
        <w:t xml:space="preserve">Descripción: </w:t>
      </w:r>
      <w:r>
        <w:t>El sistema debe soportar múltiples usuarios simultáneamente sin degradar su rendimiento.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4"/>
        <w:gridCol w:w="4250"/>
      </w:tblGrid>
      <w:tr w:rsidR="001F21F8" w14:paraId="2112B1E3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98241" w14:textId="77777777" w:rsidR="001F21F8" w:rsidRDefault="00000000">
            <w:pPr>
              <w:pStyle w:val="Normalindentado3"/>
            </w:pPr>
            <w:r>
              <w:t>Número de requisito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6C791" w14:textId="77777777" w:rsidR="001F21F8" w:rsidRDefault="00000000">
            <w:pPr>
              <w:pStyle w:val="Normalindentado3"/>
            </w:pPr>
            <w:r>
              <w:t>RNF2</w:t>
            </w:r>
          </w:p>
        </w:tc>
      </w:tr>
      <w:tr w:rsidR="001F21F8" w14:paraId="4B6BEDB1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F0B62" w14:textId="77777777" w:rsidR="001F21F8" w:rsidRDefault="00000000">
            <w:pPr>
              <w:pStyle w:val="Normalindentado3"/>
            </w:pPr>
            <w:r>
              <w:t>Nombre del requisito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4981A" w14:textId="77777777" w:rsidR="001F21F8" w:rsidRDefault="00000000">
            <w:pPr>
              <w:pStyle w:val="Normalindentado3"/>
            </w:pPr>
            <w:r>
              <w:t>Usuarios concurrentes</w:t>
            </w:r>
          </w:p>
        </w:tc>
      </w:tr>
      <w:tr w:rsidR="001F21F8" w14:paraId="3F7CFE12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A8DC0" w14:textId="77777777" w:rsidR="001F21F8" w:rsidRDefault="00000000">
            <w:pPr>
              <w:pStyle w:val="Normalindentado3"/>
            </w:pPr>
            <w:r>
              <w:t>Categoría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CA830" w14:textId="77777777" w:rsidR="001F21F8" w:rsidRDefault="00000000">
            <w:pPr>
              <w:pStyle w:val="Normalindentado3"/>
            </w:pPr>
            <w:r>
              <w:t>Rendimiento</w:t>
            </w:r>
          </w:p>
        </w:tc>
      </w:tr>
      <w:tr w:rsidR="001F21F8" w14:paraId="5CD66A9A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BE111" w14:textId="77777777" w:rsidR="001F21F8" w:rsidRDefault="00000000">
            <w:pPr>
              <w:pStyle w:val="Normalindentado3"/>
            </w:pPr>
            <w:r>
              <w:t>Prioridad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60B8F" w14:textId="77777777" w:rsidR="001F21F8" w:rsidRDefault="00000000">
            <w:pPr>
              <w:pStyle w:val="Normalindentado3"/>
            </w:pPr>
            <w:r>
              <w:t>Alta</w:t>
            </w:r>
          </w:p>
        </w:tc>
      </w:tr>
      <w:tr w:rsidR="001F21F8" w14:paraId="06A62E79" w14:textId="77777777">
        <w:tblPrEx>
          <w:tblCellMar>
            <w:top w:w="0" w:type="dxa"/>
            <w:bottom w:w="0" w:type="dxa"/>
          </w:tblCellMar>
        </w:tblPrEx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4873D" w14:textId="77777777" w:rsidR="001F21F8" w:rsidRDefault="00000000">
            <w:pPr>
              <w:pStyle w:val="Normalindentado3"/>
            </w:pPr>
            <w:r>
              <w:lastRenderedPageBreak/>
              <w:t>Criterio de verificación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4FB37" w14:textId="77777777" w:rsidR="001F21F8" w:rsidRDefault="00000000">
            <w:pPr>
              <w:pStyle w:val="Normalindentado3"/>
            </w:pPr>
            <w:r>
              <w:t>El sistema debe mantener un desempeño estable ante múltiples usuarios simultáneos.</w:t>
            </w:r>
          </w:p>
        </w:tc>
      </w:tr>
    </w:tbl>
    <w:p w14:paraId="305181FE" w14:textId="77777777" w:rsidR="001F21F8" w:rsidRDefault="001F21F8">
      <w:pPr>
        <w:pStyle w:val="Normalindentado3"/>
      </w:pPr>
    </w:p>
    <w:p w14:paraId="41F4C34B" w14:textId="77777777" w:rsidR="001F21F8" w:rsidRDefault="001F21F8">
      <w:pPr>
        <w:pStyle w:val="Normalindentado3"/>
      </w:pPr>
    </w:p>
    <w:p w14:paraId="65F4DBCD" w14:textId="77777777" w:rsidR="001F21F8" w:rsidRDefault="00000000">
      <w:pPr>
        <w:pStyle w:val="Ttulo3"/>
      </w:pPr>
      <w:bookmarkStart w:id="65" w:name="_Toc33238259"/>
      <w:bookmarkStart w:id="66" w:name="_Toc225101743"/>
      <w:bookmarkStart w:id="67" w:name="_Toc626447607"/>
      <w:r>
        <w:t>Seguridad</w:t>
      </w:r>
      <w:bookmarkEnd w:id="65"/>
      <w:bookmarkEnd w:id="66"/>
      <w:bookmarkEnd w:id="67"/>
    </w:p>
    <w:p w14:paraId="7DA13337" w14:textId="77777777" w:rsidR="001F21F8" w:rsidRDefault="00000000">
      <w:pPr>
        <w:pStyle w:val="Normalindentado3"/>
        <w:tabs>
          <w:tab w:val="left" w:pos="1920"/>
        </w:tabs>
        <w:ind w:left="0"/>
      </w:pPr>
      <w:r>
        <w:t xml:space="preserve">        </w:t>
      </w:r>
      <w:r>
        <w:rPr>
          <w:b/>
          <w:bCs/>
          <w:lang w:val="en-US"/>
        </w:rPr>
        <w:t xml:space="preserve">RNF8 – </w:t>
      </w:r>
      <w:proofErr w:type="spellStart"/>
      <w:r>
        <w:rPr>
          <w:b/>
          <w:bCs/>
          <w:lang w:val="en-US"/>
        </w:rPr>
        <w:t>Autenticación</w:t>
      </w:r>
      <w:proofErr w:type="spellEnd"/>
    </w:p>
    <w:p w14:paraId="2C36CCD4" w14:textId="77777777" w:rsidR="001F21F8" w:rsidRDefault="00000000">
      <w:pPr>
        <w:pStyle w:val="Normalindentado3"/>
        <w:tabs>
          <w:tab w:val="left" w:pos="1920"/>
        </w:tabs>
      </w:pPr>
      <w:proofErr w:type="spellStart"/>
      <w:r>
        <w:rPr>
          <w:b/>
          <w:lang w:val="en-US"/>
        </w:rPr>
        <w:t>Descripción</w:t>
      </w:r>
      <w:proofErr w:type="spellEnd"/>
      <w:r>
        <w:rPr>
          <w:b/>
          <w:lang w:val="en-US"/>
        </w:rPr>
        <w:t xml:space="preserve">: </w:t>
      </w:r>
      <w:r>
        <w:rPr>
          <w:lang w:val="en-US"/>
        </w:rPr>
        <w:t xml:space="preserve">El </w:t>
      </w:r>
      <w:proofErr w:type="spellStart"/>
      <w:r>
        <w:rPr>
          <w:lang w:val="en-US"/>
        </w:rPr>
        <w:t>sistema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verificar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identidad</w:t>
      </w:r>
      <w:proofErr w:type="spellEnd"/>
      <w:r>
        <w:rPr>
          <w:lang w:val="en-US"/>
        </w:rPr>
        <w:t xml:space="preserve"> del </w:t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 xml:space="preserve"> antes de </w:t>
      </w:r>
      <w:proofErr w:type="spellStart"/>
      <w:r>
        <w:rPr>
          <w:lang w:val="en-US"/>
        </w:rPr>
        <w:t>permitir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acceso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información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privada</w:t>
      </w:r>
      <w:proofErr w:type="spellEnd"/>
      <w:r>
        <w:rPr>
          <w:lang w:val="en-US"/>
        </w:rPr>
        <w:t>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3"/>
        <w:gridCol w:w="4251"/>
      </w:tblGrid>
      <w:tr w:rsidR="001F21F8" w14:paraId="75B72C17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CA0A1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B227E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>RNF8</w:t>
            </w:r>
          </w:p>
        </w:tc>
      </w:tr>
      <w:tr w:rsidR="001F21F8" w14:paraId="23C19643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352FD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36549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Autenticación</w:t>
            </w:r>
            <w:proofErr w:type="spellEnd"/>
          </w:p>
        </w:tc>
      </w:tr>
      <w:tr w:rsidR="001F21F8" w14:paraId="4E2CFD31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E3BAA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3D2DB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Seguridad</w:t>
            </w:r>
            <w:proofErr w:type="spellEnd"/>
          </w:p>
        </w:tc>
      </w:tr>
      <w:tr w:rsidR="001F21F8" w14:paraId="5ED84BAE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A0E47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28C97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1C05EF46" w14:textId="77777777">
        <w:tblPrEx>
          <w:tblCellMar>
            <w:top w:w="0" w:type="dxa"/>
            <w:bottom w:w="0" w:type="dxa"/>
          </w:tblCellMar>
        </w:tblPrEx>
        <w:tc>
          <w:tcPr>
            <w:tcW w:w="4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C2F59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13AB4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2AB908C7" w14:textId="77777777" w:rsidR="001F21F8" w:rsidRDefault="001F21F8">
      <w:pPr>
        <w:pStyle w:val="Normalindentado3"/>
        <w:tabs>
          <w:tab w:val="left" w:pos="1920"/>
        </w:tabs>
        <w:rPr>
          <w:lang w:val="en-US"/>
        </w:rPr>
      </w:pPr>
    </w:p>
    <w:p w14:paraId="1792848D" w14:textId="77777777" w:rsidR="001F21F8" w:rsidRDefault="00000000">
      <w:pPr>
        <w:pStyle w:val="Normalindentado3"/>
        <w:tabs>
          <w:tab w:val="left" w:pos="1920"/>
        </w:tabs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RNF9 – </w:t>
      </w:r>
      <w:proofErr w:type="spellStart"/>
      <w:r>
        <w:rPr>
          <w:b/>
          <w:bCs/>
          <w:lang w:val="en-US"/>
        </w:rPr>
        <w:t>Protección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datos</w:t>
      </w:r>
      <w:proofErr w:type="spellEnd"/>
    </w:p>
    <w:p w14:paraId="6AF3C8EC" w14:textId="77777777" w:rsidR="001F21F8" w:rsidRDefault="00000000">
      <w:pPr>
        <w:pStyle w:val="Normalindentado3"/>
        <w:tabs>
          <w:tab w:val="left" w:pos="1920"/>
        </w:tabs>
      </w:pPr>
      <w:proofErr w:type="spellStart"/>
      <w:r>
        <w:rPr>
          <w:b/>
          <w:lang w:val="en-US"/>
        </w:rPr>
        <w:t>Descripción</w:t>
      </w:r>
      <w:proofErr w:type="spellEnd"/>
      <w:r>
        <w:rPr>
          <w:b/>
          <w:lang w:val="en-US"/>
        </w:rPr>
        <w:t xml:space="preserve">: </w:t>
      </w:r>
      <w:r>
        <w:rPr>
          <w:lang w:val="en-US"/>
        </w:rPr>
        <w:t xml:space="preserve">Los </w:t>
      </w:r>
      <w:proofErr w:type="spellStart"/>
      <w:r>
        <w:rPr>
          <w:lang w:val="en-US"/>
        </w:rPr>
        <w:t>datos</w:t>
      </w:r>
      <w:proofErr w:type="spellEnd"/>
      <w:r>
        <w:rPr>
          <w:lang w:val="en-US"/>
        </w:rPr>
        <w:t xml:space="preserve"> del </w:t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almacenarse</w:t>
      </w:r>
      <w:proofErr w:type="spellEnd"/>
      <w:r>
        <w:rPr>
          <w:lang w:val="en-US"/>
        </w:rPr>
        <w:t xml:space="preserve"> de forma </w:t>
      </w:r>
      <w:proofErr w:type="spellStart"/>
      <w:r>
        <w:rPr>
          <w:lang w:val="en-US"/>
        </w:rPr>
        <w:t>segura</w:t>
      </w:r>
      <w:proofErr w:type="spellEnd"/>
      <w:r>
        <w:rPr>
          <w:lang w:val="en-US"/>
        </w:rPr>
        <w:t>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1F21F8" w14:paraId="3B2CCF93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FEC50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9862A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>RNF9</w:t>
            </w:r>
          </w:p>
        </w:tc>
      </w:tr>
      <w:tr w:rsidR="001F21F8" w14:paraId="11912990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41DD5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94FA5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Protección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datos</w:t>
            </w:r>
            <w:proofErr w:type="spellEnd"/>
          </w:p>
        </w:tc>
      </w:tr>
      <w:tr w:rsidR="001F21F8" w14:paraId="5DE5AE6D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42AC5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9768D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Seguridad</w:t>
            </w:r>
            <w:proofErr w:type="spellEnd"/>
          </w:p>
        </w:tc>
      </w:tr>
      <w:tr w:rsidR="001F21F8" w14:paraId="10D0B58B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17612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B6EA6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0BD322ED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43CE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2F30D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3DEF9279" w14:textId="77777777" w:rsidR="001F21F8" w:rsidRDefault="001F21F8">
      <w:pPr>
        <w:pStyle w:val="Normalindentado3"/>
        <w:tabs>
          <w:tab w:val="left" w:pos="1920"/>
        </w:tabs>
        <w:rPr>
          <w:lang w:val="en-US"/>
        </w:rPr>
      </w:pPr>
    </w:p>
    <w:p w14:paraId="2AD30486" w14:textId="77777777" w:rsidR="001F21F8" w:rsidRDefault="00000000">
      <w:pPr>
        <w:pStyle w:val="Normalindentado3"/>
        <w:tabs>
          <w:tab w:val="left" w:pos="1920"/>
        </w:tabs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RNF10 – </w:t>
      </w:r>
      <w:proofErr w:type="spellStart"/>
      <w:r>
        <w:rPr>
          <w:b/>
          <w:bCs/>
          <w:lang w:val="en-US"/>
        </w:rPr>
        <w:t>Gestión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sesiones</w:t>
      </w:r>
      <w:proofErr w:type="spellEnd"/>
    </w:p>
    <w:p w14:paraId="7C6156FA" w14:textId="77777777" w:rsidR="001F21F8" w:rsidRDefault="00000000">
      <w:pPr>
        <w:pStyle w:val="Normalindentado3"/>
        <w:tabs>
          <w:tab w:val="left" w:pos="1920"/>
        </w:tabs>
      </w:pPr>
      <w:proofErr w:type="spellStart"/>
      <w:r>
        <w:rPr>
          <w:b/>
          <w:lang w:val="en-US"/>
        </w:rPr>
        <w:t>Descripción</w:t>
      </w:r>
      <w:proofErr w:type="spellEnd"/>
      <w:r>
        <w:rPr>
          <w:b/>
          <w:lang w:val="en-US"/>
        </w:rPr>
        <w:t xml:space="preserve">: </w:t>
      </w:r>
      <w:r>
        <w:rPr>
          <w:lang w:val="en-US"/>
        </w:rPr>
        <w:t xml:space="preserve">El </w:t>
      </w:r>
      <w:proofErr w:type="spellStart"/>
      <w:r>
        <w:rPr>
          <w:lang w:val="en-US"/>
        </w:rPr>
        <w:t>sistema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manejar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correctamente</w:t>
      </w:r>
      <w:proofErr w:type="spellEnd"/>
      <w:r>
        <w:rPr>
          <w:lang w:val="en-US"/>
        </w:rPr>
        <w:t xml:space="preserve"> las </w:t>
      </w:r>
      <w:proofErr w:type="spellStart"/>
      <w:r>
        <w:rPr>
          <w:lang w:val="en-US"/>
        </w:rPr>
        <w:t>sesiones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activas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evitar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accesos</w:t>
      </w:r>
      <w:proofErr w:type="spellEnd"/>
      <w:r>
        <w:rPr>
          <w:lang w:val="en-US"/>
        </w:rPr>
        <w:t xml:space="preserve"> no </w:t>
      </w:r>
      <w:proofErr w:type="spellStart"/>
      <w:r>
        <w:rPr>
          <w:lang w:val="en-US"/>
        </w:rPr>
        <w:t>autorizados</w:t>
      </w:r>
      <w:proofErr w:type="spellEnd"/>
      <w:r>
        <w:rPr>
          <w:lang w:val="en-US"/>
        </w:rPr>
        <w:t>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1F21F8" w14:paraId="4CC2D0F9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2ADE8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66524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>RNF10</w:t>
            </w:r>
          </w:p>
        </w:tc>
      </w:tr>
      <w:tr w:rsidR="001F21F8" w14:paraId="11FF1F73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7B174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F968B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Gestión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sesiones</w:t>
            </w:r>
            <w:proofErr w:type="spellEnd"/>
          </w:p>
        </w:tc>
      </w:tr>
      <w:tr w:rsidR="001F21F8" w14:paraId="66686667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64729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4B535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Seguridad</w:t>
            </w:r>
            <w:proofErr w:type="spellEnd"/>
          </w:p>
        </w:tc>
      </w:tr>
      <w:tr w:rsidR="001F21F8" w14:paraId="20812214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D6771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634B7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308EA8E6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52BB1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9D14A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6BF24F0E" w14:textId="77777777" w:rsidR="001F21F8" w:rsidRDefault="001F21F8">
      <w:pPr>
        <w:pStyle w:val="Normalindentado3"/>
        <w:tabs>
          <w:tab w:val="left" w:pos="1920"/>
        </w:tabs>
      </w:pPr>
    </w:p>
    <w:p w14:paraId="49CFB237" w14:textId="77777777" w:rsidR="001F21F8" w:rsidRDefault="00000000">
      <w:pPr>
        <w:pStyle w:val="Ttulo3"/>
      </w:pPr>
      <w:r>
        <w:t>Disponibilidad</w:t>
      </w:r>
    </w:p>
    <w:p w14:paraId="3FF4B1A3" w14:textId="77777777" w:rsidR="001F21F8" w:rsidRDefault="00000000">
      <w:pPr>
        <w:pStyle w:val="Normalindentado3"/>
        <w:tabs>
          <w:tab w:val="left" w:pos="1920"/>
        </w:tabs>
        <w:ind w:left="1145"/>
      </w:pPr>
      <w:r>
        <w:tab/>
      </w:r>
      <w:r>
        <w:rPr>
          <w:b/>
          <w:bCs/>
          <w:iCs/>
        </w:rPr>
        <w:t xml:space="preserve">RNF6 – Disponibilidad del sistema </w:t>
      </w:r>
      <w:proofErr w:type="spellStart"/>
      <w:r>
        <w:rPr>
          <w:b/>
          <w:bCs/>
          <w:iCs/>
        </w:rPr>
        <w:t>sdd</w:t>
      </w:r>
      <w:proofErr w:type="spellEnd"/>
    </w:p>
    <w:p w14:paraId="294F82E6" w14:textId="77777777" w:rsidR="001F21F8" w:rsidRDefault="00000000">
      <w:pPr>
        <w:pStyle w:val="Normalindentado3"/>
        <w:tabs>
          <w:tab w:val="left" w:pos="1920"/>
        </w:tabs>
      </w:pPr>
      <w:r>
        <w:rPr>
          <w:b/>
        </w:rPr>
        <w:t xml:space="preserve">Descripción: </w:t>
      </w:r>
      <w:r>
        <w:t>El sistema debe estar operativo la mayor parte del tiempo para garantizar acceso continuo.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2"/>
        <w:gridCol w:w="4252"/>
      </w:tblGrid>
      <w:tr w:rsidR="001F21F8" w14:paraId="0CAC5172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6C5F" w14:textId="77777777" w:rsidR="001F21F8" w:rsidRDefault="00000000">
            <w:pPr>
              <w:pStyle w:val="Normalindentado3"/>
              <w:tabs>
                <w:tab w:val="left" w:pos="1920"/>
              </w:tabs>
            </w:pPr>
            <w:r>
              <w:t>Número de requisito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68E8" w14:textId="77777777" w:rsidR="001F21F8" w:rsidRDefault="00000000">
            <w:pPr>
              <w:pStyle w:val="Normalindentado3"/>
              <w:tabs>
                <w:tab w:val="left" w:pos="1920"/>
              </w:tabs>
            </w:pPr>
            <w:r>
              <w:t>RNF6</w:t>
            </w:r>
          </w:p>
        </w:tc>
      </w:tr>
      <w:tr w:rsidR="001F21F8" w14:paraId="5699FA3E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D28A1" w14:textId="77777777" w:rsidR="001F21F8" w:rsidRDefault="00000000">
            <w:pPr>
              <w:pStyle w:val="Normalindentado3"/>
              <w:tabs>
                <w:tab w:val="left" w:pos="1920"/>
              </w:tabs>
            </w:pPr>
            <w:r>
              <w:t>Nombre del requisito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C7463" w14:textId="77777777" w:rsidR="001F21F8" w:rsidRDefault="00000000">
            <w:pPr>
              <w:pStyle w:val="Normalindentado3"/>
              <w:tabs>
                <w:tab w:val="left" w:pos="1920"/>
              </w:tabs>
            </w:pPr>
            <w:r>
              <w:t>Disponibilidad del sistema</w:t>
            </w:r>
          </w:p>
        </w:tc>
      </w:tr>
      <w:tr w:rsidR="001F21F8" w14:paraId="0B5E06CC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1F529" w14:textId="77777777" w:rsidR="001F21F8" w:rsidRDefault="00000000">
            <w:pPr>
              <w:pStyle w:val="Normalindentado3"/>
              <w:tabs>
                <w:tab w:val="left" w:pos="1920"/>
              </w:tabs>
            </w:pPr>
            <w:r>
              <w:t>Categoría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72186" w14:textId="77777777" w:rsidR="001F21F8" w:rsidRDefault="00000000">
            <w:pPr>
              <w:pStyle w:val="Normalindentado3"/>
              <w:tabs>
                <w:tab w:val="left" w:pos="1920"/>
              </w:tabs>
            </w:pPr>
            <w:r>
              <w:t>Disponibilidad</w:t>
            </w:r>
          </w:p>
        </w:tc>
      </w:tr>
      <w:tr w:rsidR="001F21F8" w14:paraId="686A30E5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76FFD" w14:textId="77777777" w:rsidR="001F21F8" w:rsidRDefault="00000000">
            <w:pPr>
              <w:pStyle w:val="Normalindentado3"/>
              <w:tabs>
                <w:tab w:val="left" w:pos="1920"/>
              </w:tabs>
            </w:pPr>
            <w:r>
              <w:t>Prioridad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0195F" w14:textId="77777777" w:rsidR="001F21F8" w:rsidRDefault="00000000">
            <w:pPr>
              <w:pStyle w:val="Normalindentado3"/>
              <w:tabs>
                <w:tab w:val="left" w:pos="1920"/>
              </w:tabs>
            </w:pPr>
            <w:r>
              <w:t>Alta</w:t>
            </w:r>
          </w:p>
        </w:tc>
      </w:tr>
      <w:tr w:rsidR="001F21F8" w14:paraId="395B935D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2A3CC" w14:textId="77777777" w:rsidR="001F21F8" w:rsidRDefault="00000000">
            <w:pPr>
              <w:pStyle w:val="Normalindentado3"/>
              <w:tabs>
                <w:tab w:val="left" w:pos="1920"/>
              </w:tabs>
            </w:pPr>
            <w:r>
              <w:t>Criterio de verificación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2A473" w14:textId="77777777" w:rsidR="001F21F8" w:rsidRDefault="00000000">
            <w:pPr>
              <w:pStyle w:val="Normalindentado3"/>
              <w:tabs>
                <w:tab w:val="left" w:pos="1920"/>
              </w:tabs>
            </w:pPr>
            <w:r>
              <w:t>La disponibilidad del sistema debe ser alta durante los periodos de uso esperados.</w:t>
            </w:r>
          </w:p>
        </w:tc>
      </w:tr>
    </w:tbl>
    <w:p w14:paraId="09312A7C" w14:textId="77777777" w:rsidR="001F21F8" w:rsidRDefault="00000000">
      <w:pPr>
        <w:pStyle w:val="Normalindentado3"/>
        <w:tabs>
          <w:tab w:val="left" w:pos="1920"/>
        </w:tabs>
        <w:ind w:left="360"/>
        <w:rPr>
          <w:b/>
          <w:bCs/>
          <w:lang w:val="en-US"/>
        </w:rPr>
      </w:pPr>
      <w:r>
        <w:rPr>
          <w:b/>
          <w:bCs/>
          <w:lang w:val="en-US"/>
        </w:rPr>
        <w:tab/>
        <w:t xml:space="preserve">RNF7 – </w:t>
      </w:r>
      <w:proofErr w:type="spellStart"/>
      <w:r>
        <w:rPr>
          <w:b/>
          <w:bCs/>
          <w:lang w:val="en-US"/>
        </w:rPr>
        <w:t>Estabilidad</w:t>
      </w:r>
      <w:proofErr w:type="spellEnd"/>
    </w:p>
    <w:p w14:paraId="3E378667" w14:textId="77777777" w:rsidR="001F21F8" w:rsidRDefault="00000000">
      <w:pPr>
        <w:pStyle w:val="Normalindentado3"/>
        <w:tabs>
          <w:tab w:val="left" w:pos="1920"/>
        </w:tabs>
      </w:pPr>
      <w:proofErr w:type="spellStart"/>
      <w:r>
        <w:rPr>
          <w:b/>
          <w:lang w:val="en-US"/>
        </w:rPr>
        <w:t>Descripción</w:t>
      </w:r>
      <w:proofErr w:type="spellEnd"/>
      <w:r>
        <w:rPr>
          <w:b/>
          <w:lang w:val="en-US"/>
        </w:rPr>
        <w:t xml:space="preserve">: </w:t>
      </w:r>
      <w:r>
        <w:rPr>
          <w:lang w:val="en-US"/>
        </w:rPr>
        <w:t xml:space="preserve">El </w:t>
      </w:r>
      <w:proofErr w:type="spellStart"/>
      <w:r>
        <w:rPr>
          <w:lang w:val="en-US"/>
        </w:rPr>
        <w:t>sistema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minimizar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fallos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interrupciones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durante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uso</w:t>
      </w:r>
      <w:proofErr w:type="spellEnd"/>
      <w:r>
        <w:rPr>
          <w:lang w:val="en-US"/>
        </w:rPr>
        <w:t>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2"/>
        <w:gridCol w:w="4252"/>
      </w:tblGrid>
      <w:tr w:rsidR="001F21F8" w14:paraId="30886537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BEF76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E7E18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>RNF7</w:t>
            </w:r>
          </w:p>
        </w:tc>
      </w:tr>
      <w:tr w:rsidR="001F21F8" w14:paraId="22D43149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FCA9D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CEEDC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Estabilidad</w:t>
            </w:r>
            <w:proofErr w:type="spellEnd"/>
          </w:p>
        </w:tc>
      </w:tr>
      <w:tr w:rsidR="001F21F8" w14:paraId="48ADFD94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37C4F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Categoría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4C4C9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Disponibilidad</w:t>
            </w:r>
            <w:proofErr w:type="spellEnd"/>
          </w:p>
        </w:tc>
      </w:tr>
      <w:tr w:rsidR="001F21F8" w14:paraId="7CDA4BF3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5F733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93099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75B7D207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0988B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902A8" w14:textId="77777777" w:rsidR="001F21F8" w:rsidRDefault="00000000">
            <w:pPr>
              <w:pStyle w:val="Normalindentado3"/>
              <w:tabs>
                <w:tab w:val="left" w:pos="1920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28013F12" w14:textId="77777777" w:rsidR="001F21F8" w:rsidRDefault="001F21F8">
      <w:pPr>
        <w:pStyle w:val="Normalindentado3"/>
        <w:tabs>
          <w:tab w:val="left" w:pos="1920"/>
        </w:tabs>
      </w:pPr>
    </w:p>
    <w:p w14:paraId="52DD5800" w14:textId="77777777" w:rsidR="001F21F8" w:rsidRDefault="00000000">
      <w:pPr>
        <w:pStyle w:val="Ttulo3"/>
      </w:pPr>
      <w:bookmarkStart w:id="68" w:name="_Toc33238262"/>
      <w:bookmarkStart w:id="69" w:name="_Toc225101746"/>
      <w:bookmarkStart w:id="70" w:name="_Toc1794210685"/>
      <w:r>
        <w:t>Mantenibilidad</w:t>
      </w:r>
      <w:bookmarkEnd w:id="68"/>
      <w:bookmarkEnd w:id="69"/>
      <w:bookmarkEnd w:id="70"/>
    </w:p>
    <w:p w14:paraId="1085D643" w14:textId="77777777" w:rsidR="001F21F8" w:rsidRDefault="00000000">
      <w:pPr>
        <w:pStyle w:val="Normalindentado3"/>
        <w:tabs>
          <w:tab w:val="left" w:pos="2460"/>
        </w:tabs>
        <w:ind w:left="1145"/>
      </w:pPr>
      <w:r>
        <w:tab/>
      </w:r>
      <w:r>
        <w:rPr>
          <w:b/>
          <w:bCs/>
          <w:lang w:val="en-US"/>
        </w:rPr>
        <w:t xml:space="preserve">RNF13 – </w:t>
      </w:r>
      <w:proofErr w:type="spellStart"/>
      <w:r>
        <w:rPr>
          <w:b/>
          <w:bCs/>
          <w:lang w:val="en-US"/>
        </w:rPr>
        <w:t>Arquitectura</w:t>
      </w:r>
      <w:proofErr w:type="spellEnd"/>
      <w:r>
        <w:rPr>
          <w:b/>
          <w:bCs/>
          <w:lang w:val="en-US"/>
        </w:rPr>
        <w:t xml:space="preserve"> modular</w:t>
      </w:r>
    </w:p>
    <w:p w14:paraId="79798F25" w14:textId="77777777" w:rsidR="001F21F8" w:rsidRDefault="00000000">
      <w:pPr>
        <w:pStyle w:val="Normalindentado3"/>
        <w:tabs>
          <w:tab w:val="left" w:pos="2460"/>
        </w:tabs>
      </w:pPr>
      <w:proofErr w:type="spellStart"/>
      <w:r>
        <w:rPr>
          <w:b/>
          <w:lang w:val="en-US"/>
        </w:rPr>
        <w:t>Descripción</w:t>
      </w:r>
      <w:proofErr w:type="spellEnd"/>
      <w:r>
        <w:rPr>
          <w:b/>
          <w:lang w:val="en-US"/>
        </w:rPr>
        <w:t xml:space="preserve">: </w:t>
      </w:r>
      <w:r>
        <w:rPr>
          <w:lang w:val="en-US"/>
        </w:rPr>
        <w:t xml:space="preserve">El </w:t>
      </w:r>
      <w:proofErr w:type="spellStart"/>
      <w:r>
        <w:rPr>
          <w:lang w:val="en-US"/>
        </w:rPr>
        <w:t>sistema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dividido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componentes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independientes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frontend, backend e </w:t>
      </w:r>
      <w:proofErr w:type="spellStart"/>
      <w:r>
        <w:rPr>
          <w:lang w:val="en-US"/>
        </w:rPr>
        <w:t>inteligencia</w:t>
      </w:r>
      <w:proofErr w:type="spellEnd"/>
      <w:r>
        <w:rPr>
          <w:lang w:val="en-US"/>
        </w:rPr>
        <w:t xml:space="preserve"> artificial.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1"/>
        <w:gridCol w:w="4253"/>
      </w:tblGrid>
      <w:tr w:rsidR="001F21F8" w14:paraId="4A73C2FF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5713B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5C8C2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r>
              <w:rPr>
                <w:lang w:val="en-US"/>
              </w:rPr>
              <w:t>RNF13</w:t>
            </w:r>
          </w:p>
        </w:tc>
      </w:tr>
      <w:tr w:rsidR="001F21F8" w14:paraId="04556B4A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C88AD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43F19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Arquitectura</w:t>
            </w:r>
            <w:proofErr w:type="spellEnd"/>
            <w:r>
              <w:rPr>
                <w:lang w:val="en-US"/>
              </w:rPr>
              <w:t xml:space="preserve"> modular</w:t>
            </w:r>
          </w:p>
        </w:tc>
      </w:tr>
      <w:tr w:rsidR="001F21F8" w14:paraId="0BFF7A33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1BB1D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44171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Mantenibilidad</w:t>
            </w:r>
            <w:proofErr w:type="spellEnd"/>
          </w:p>
        </w:tc>
      </w:tr>
      <w:tr w:rsidR="001F21F8" w14:paraId="42794001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FAA73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AF943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44F8A55E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936D6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98CBA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11ECF346" w14:textId="77777777" w:rsidR="001F21F8" w:rsidRDefault="001F21F8">
      <w:pPr>
        <w:pStyle w:val="Normalindentado3"/>
        <w:tabs>
          <w:tab w:val="left" w:pos="2460"/>
        </w:tabs>
        <w:rPr>
          <w:lang w:val="en-US"/>
        </w:rPr>
      </w:pPr>
    </w:p>
    <w:p w14:paraId="4A3D7C07" w14:textId="77777777" w:rsidR="001F21F8" w:rsidRDefault="00000000">
      <w:pPr>
        <w:pStyle w:val="Normalindentado3"/>
        <w:tabs>
          <w:tab w:val="left" w:pos="2460"/>
        </w:tabs>
        <w:ind w:left="0"/>
        <w:rPr>
          <w:b/>
          <w:bCs/>
          <w:lang w:val="en-US"/>
        </w:rPr>
      </w:pPr>
      <w:r>
        <w:rPr>
          <w:b/>
          <w:bCs/>
          <w:lang w:val="en-US"/>
        </w:rPr>
        <w:tab/>
        <w:t xml:space="preserve">RNF14 – </w:t>
      </w:r>
      <w:proofErr w:type="spellStart"/>
      <w:r>
        <w:rPr>
          <w:b/>
          <w:bCs/>
          <w:lang w:val="en-US"/>
        </w:rPr>
        <w:t>Buenas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prácticas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código</w:t>
      </w:r>
      <w:proofErr w:type="spellEnd"/>
    </w:p>
    <w:p w14:paraId="33CBE9D7" w14:textId="77777777" w:rsidR="001F21F8" w:rsidRDefault="00000000">
      <w:pPr>
        <w:pStyle w:val="Normalindentado3"/>
        <w:tabs>
          <w:tab w:val="left" w:pos="2460"/>
        </w:tabs>
      </w:pPr>
      <w:proofErr w:type="spellStart"/>
      <w:r>
        <w:rPr>
          <w:b/>
          <w:lang w:val="en-US"/>
        </w:rPr>
        <w:t>Descripción</w:t>
      </w:r>
      <w:proofErr w:type="spellEnd"/>
      <w:r>
        <w:rPr>
          <w:b/>
          <w:lang w:val="en-US"/>
        </w:rPr>
        <w:t xml:space="preserve">: </w:t>
      </w:r>
      <w:r>
        <w:rPr>
          <w:lang w:val="en-US"/>
        </w:rPr>
        <w:t xml:space="preserve">El </w:t>
      </w:r>
      <w:proofErr w:type="spellStart"/>
      <w:r>
        <w:rPr>
          <w:lang w:val="en-US"/>
        </w:rPr>
        <w:t>desarrollo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seguir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estándares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faciliten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mantenimiento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mejora</w:t>
      </w:r>
      <w:proofErr w:type="spellEnd"/>
      <w:r>
        <w:rPr>
          <w:lang w:val="en-US"/>
        </w:rPr>
        <w:t>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1"/>
        <w:gridCol w:w="4253"/>
      </w:tblGrid>
      <w:tr w:rsidR="001F21F8" w14:paraId="154FD067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6BA05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B0E49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r>
              <w:rPr>
                <w:lang w:val="en-US"/>
              </w:rPr>
              <w:t>RNF14</w:t>
            </w:r>
          </w:p>
        </w:tc>
      </w:tr>
      <w:tr w:rsidR="001F21F8" w14:paraId="2559C236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AB6A4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D8665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Buenas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prácticas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código</w:t>
            </w:r>
            <w:proofErr w:type="spellEnd"/>
          </w:p>
        </w:tc>
      </w:tr>
      <w:tr w:rsidR="001F21F8" w14:paraId="0CB93A60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C4C48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76EF9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Mantenibilidad</w:t>
            </w:r>
            <w:proofErr w:type="spellEnd"/>
          </w:p>
        </w:tc>
      </w:tr>
      <w:tr w:rsidR="001F21F8" w14:paraId="616743A5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12847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2F67E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7BD6256A" w14:textId="77777777">
        <w:tblPrEx>
          <w:tblCellMar>
            <w:top w:w="0" w:type="dxa"/>
            <w:bottom w:w="0" w:type="dxa"/>
          </w:tblCellMar>
        </w:tblPrEx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B0528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19ECE" w14:textId="77777777" w:rsidR="001F21F8" w:rsidRDefault="00000000">
            <w:pPr>
              <w:pStyle w:val="Normalindentado3"/>
              <w:tabs>
                <w:tab w:val="left" w:pos="2460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616658E1" w14:textId="77777777" w:rsidR="001F21F8" w:rsidRDefault="001F21F8">
      <w:pPr>
        <w:pStyle w:val="Normalindentado3"/>
        <w:tabs>
          <w:tab w:val="left" w:pos="2460"/>
        </w:tabs>
      </w:pPr>
    </w:p>
    <w:p w14:paraId="2E6C95DE" w14:textId="77777777" w:rsidR="001F21F8" w:rsidRDefault="00000000">
      <w:pPr>
        <w:pStyle w:val="Ttulo3"/>
      </w:pPr>
      <w:bookmarkStart w:id="71" w:name="_Toc33238263"/>
      <w:bookmarkStart w:id="72" w:name="_Toc225101747"/>
      <w:bookmarkStart w:id="73" w:name="_Toc416440130"/>
      <w:r>
        <w:t>Portabilidad</w:t>
      </w:r>
      <w:bookmarkEnd w:id="71"/>
      <w:bookmarkEnd w:id="72"/>
      <w:bookmarkEnd w:id="73"/>
    </w:p>
    <w:p w14:paraId="16BE2F3B" w14:textId="77777777" w:rsidR="001F21F8" w:rsidRDefault="00000000">
      <w:pPr>
        <w:pStyle w:val="Normalindentado3"/>
        <w:tabs>
          <w:tab w:val="left" w:pos="3348"/>
        </w:tabs>
        <w:ind w:left="1145"/>
      </w:pPr>
      <w:r>
        <w:tab/>
      </w:r>
      <w:r>
        <w:rPr>
          <w:b/>
          <w:bCs/>
          <w:lang w:val="en-US"/>
        </w:rPr>
        <w:t xml:space="preserve">RNF15 – </w:t>
      </w:r>
      <w:proofErr w:type="spellStart"/>
      <w:r>
        <w:rPr>
          <w:b/>
          <w:bCs/>
          <w:lang w:val="en-US"/>
        </w:rPr>
        <w:t>Multiplataforma</w:t>
      </w:r>
      <w:proofErr w:type="spellEnd"/>
    </w:p>
    <w:p w14:paraId="1926AC26" w14:textId="77777777" w:rsidR="001F21F8" w:rsidRDefault="00000000">
      <w:pPr>
        <w:pStyle w:val="Normalindentado3"/>
        <w:tabs>
          <w:tab w:val="left" w:pos="3348"/>
        </w:tabs>
      </w:pPr>
      <w:proofErr w:type="spellStart"/>
      <w:r>
        <w:rPr>
          <w:b/>
          <w:lang w:val="en-US"/>
        </w:rPr>
        <w:t>Descripción</w:t>
      </w:r>
      <w:proofErr w:type="spellEnd"/>
      <w:r>
        <w:rPr>
          <w:b/>
          <w:lang w:val="en-US"/>
        </w:rPr>
        <w:t xml:space="preserve">: </w:t>
      </w:r>
      <w:r>
        <w:rPr>
          <w:lang w:val="en-US"/>
        </w:rPr>
        <w:t xml:space="preserve">El </w:t>
      </w:r>
      <w:proofErr w:type="spellStart"/>
      <w:r>
        <w:rPr>
          <w:lang w:val="en-US"/>
        </w:rPr>
        <w:t>sistema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funcionar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diferentes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dispositivos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computador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celular</w:t>
      </w:r>
      <w:proofErr w:type="spellEnd"/>
      <w:r>
        <w:rPr>
          <w:lang w:val="en-US"/>
        </w:rPr>
        <w:t>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04FADFC1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6ECBE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5250A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RNF15</w:t>
            </w:r>
          </w:p>
        </w:tc>
      </w:tr>
      <w:tr w:rsidR="001F21F8" w14:paraId="13A5B18D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6B0E7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D53D4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Multiplataforma</w:t>
            </w:r>
            <w:proofErr w:type="spellEnd"/>
          </w:p>
        </w:tc>
      </w:tr>
      <w:tr w:rsidR="001F21F8" w14:paraId="14B549EE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93747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A7C74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Compatibilidad</w:t>
            </w:r>
            <w:proofErr w:type="spellEnd"/>
          </w:p>
        </w:tc>
      </w:tr>
      <w:tr w:rsidR="001F21F8" w14:paraId="4B94E0C6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1F67F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A211B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658583C5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FEF36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8B7F2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4E1D19FF" w14:textId="77777777" w:rsidR="001F21F8" w:rsidRDefault="001F21F8">
      <w:pPr>
        <w:pStyle w:val="Normalindentado3"/>
        <w:tabs>
          <w:tab w:val="left" w:pos="3348"/>
        </w:tabs>
        <w:rPr>
          <w:lang w:val="en-US"/>
        </w:rPr>
      </w:pPr>
    </w:p>
    <w:p w14:paraId="4D7B2806" w14:textId="77777777" w:rsidR="001F21F8" w:rsidRDefault="00000000">
      <w:pPr>
        <w:pStyle w:val="Normalindentado3"/>
        <w:tabs>
          <w:tab w:val="left" w:pos="3348"/>
        </w:tabs>
        <w:ind w:left="360"/>
        <w:rPr>
          <w:b/>
          <w:bCs/>
          <w:lang w:val="en-US"/>
        </w:rPr>
      </w:pPr>
      <w:r>
        <w:rPr>
          <w:b/>
          <w:bCs/>
          <w:lang w:val="en-US"/>
        </w:rPr>
        <w:tab/>
        <w:t xml:space="preserve">RNF16 – </w:t>
      </w:r>
      <w:proofErr w:type="spellStart"/>
      <w:r>
        <w:rPr>
          <w:b/>
          <w:bCs/>
          <w:lang w:val="en-US"/>
        </w:rPr>
        <w:t>Compatibilidad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navegadores</w:t>
      </w:r>
      <w:proofErr w:type="spellEnd"/>
    </w:p>
    <w:p w14:paraId="08BB4699" w14:textId="77777777" w:rsidR="001F21F8" w:rsidRDefault="00000000">
      <w:pPr>
        <w:pStyle w:val="Normalindentado3"/>
        <w:tabs>
          <w:tab w:val="left" w:pos="3348"/>
        </w:tabs>
      </w:pPr>
      <w:proofErr w:type="spellStart"/>
      <w:r>
        <w:rPr>
          <w:b/>
          <w:lang w:val="en-US"/>
        </w:rPr>
        <w:t>Descripción</w:t>
      </w:r>
      <w:proofErr w:type="spellEnd"/>
      <w:r>
        <w:rPr>
          <w:b/>
          <w:lang w:val="en-US"/>
        </w:rPr>
        <w:t xml:space="preserve">: </w:t>
      </w:r>
      <w:r>
        <w:rPr>
          <w:lang w:val="en-US"/>
        </w:rPr>
        <w:t xml:space="preserve">El </w:t>
      </w:r>
      <w:proofErr w:type="spellStart"/>
      <w:r>
        <w:rPr>
          <w:lang w:val="en-US"/>
        </w:rPr>
        <w:t>sistema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correctamente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distintos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navegadores</w:t>
      </w:r>
      <w:proofErr w:type="spellEnd"/>
      <w:r>
        <w:rPr>
          <w:lang w:val="en-US"/>
        </w:rPr>
        <w:t xml:space="preserve"> web.</w:t>
      </w: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2B8E97D9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01BF3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CEDE1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RNF16</w:t>
            </w:r>
          </w:p>
        </w:tc>
      </w:tr>
      <w:tr w:rsidR="001F21F8" w14:paraId="74AFDDCC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421C6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05669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Compatibilidad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navegadores</w:t>
            </w:r>
            <w:proofErr w:type="spellEnd"/>
          </w:p>
        </w:tc>
      </w:tr>
      <w:tr w:rsidR="001F21F8" w14:paraId="33FD29F5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CCB48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F397C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Compatibilidad</w:t>
            </w:r>
            <w:proofErr w:type="spellEnd"/>
          </w:p>
        </w:tc>
      </w:tr>
      <w:tr w:rsidR="001F21F8" w14:paraId="6166A775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F62AA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8D240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6733C5EC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314E9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60D94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comprobarse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funcionamiento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los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navegadores</w:t>
            </w:r>
            <w:proofErr w:type="spellEnd"/>
            <w:r>
              <w:rPr>
                <w:lang w:val="en-US"/>
              </w:rPr>
              <w:t xml:space="preserve"> web </w:t>
            </w:r>
            <w:proofErr w:type="spellStart"/>
            <w:r>
              <w:rPr>
                <w:lang w:val="en-US"/>
              </w:rPr>
              <w:t>más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utilizados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483CE2CC" w14:textId="77777777" w:rsidR="001F21F8" w:rsidRDefault="001F21F8">
      <w:pPr>
        <w:pStyle w:val="Ttulo3"/>
      </w:pPr>
    </w:p>
    <w:p w14:paraId="62D593CF" w14:textId="77777777" w:rsidR="001F21F8" w:rsidRDefault="00000000">
      <w:pPr>
        <w:pStyle w:val="Ttulo2"/>
      </w:pPr>
      <w:bookmarkStart w:id="74" w:name="_Toc225101748"/>
      <w:bookmarkStart w:id="75" w:name="_Toc605697319"/>
      <w:r>
        <w:t>Otros requisitos</w:t>
      </w:r>
      <w:bookmarkEnd w:id="74"/>
      <w:bookmarkEnd w:id="75"/>
    </w:p>
    <w:p w14:paraId="36945506" w14:textId="77777777" w:rsidR="001F21F8" w:rsidRDefault="00000000">
      <w:pPr>
        <w:pStyle w:val="Normalindentado3"/>
        <w:tabs>
          <w:tab w:val="left" w:pos="1920"/>
        </w:tabs>
        <w:ind w:left="360"/>
      </w:pPr>
      <w:r>
        <w:rPr>
          <w:b/>
          <w:bCs/>
          <w:lang w:val="en-US"/>
        </w:rPr>
        <w:t xml:space="preserve">RNF3 – </w:t>
      </w:r>
      <w:proofErr w:type="spellStart"/>
      <w:r>
        <w:rPr>
          <w:b/>
          <w:bCs/>
          <w:lang w:val="en-US"/>
        </w:rPr>
        <w:t>Facilidad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uso</w:t>
      </w:r>
      <w:proofErr w:type="spellEnd"/>
    </w:p>
    <w:p w14:paraId="738EA570" w14:textId="77777777" w:rsidR="001F21F8" w:rsidRDefault="001F21F8">
      <w:pPr>
        <w:pStyle w:val="Normalindentado3"/>
      </w:pP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3B7AA488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DA6DC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7126D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RNF3</w:t>
            </w:r>
          </w:p>
        </w:tc>
      </w:tr>
      <w:tr w:rsidR="001F21F8" w14:paraId="5F96F25D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6D370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A6E50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Facilidad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uso</w:t>
            </w:r>
            <w:proofErr w:type="spellEnd"/>
          </w:p>
        </w:tc>
      </w:tr>
      <w:tr w:rsidR="001F21F8" w14:paraId="19EBC363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CCB01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4AA72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Usabilidad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1F21F8" w14:paraId="2B3FB4D5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37D11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1AF51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26EB79C5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91357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7C0C7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32AB4E7D" w14:textId="77777777" w:rsidR="001F21F8" w:rsidRDefault="001F21F8">
      <w:pPr>
        <w:pStyle w:val="Normalindentado3"/>
        <w:ind w:left="0"/>
      </w:pPr>
    </w:p>
    <w:p w14:paraId="70EED5AB" w14:textId="77777777" w:rsidR="001F21F8" w:rsidRDefault="00000000">
      <w:pPr>
        <w:pStyle w:val="Normalindentado3"/>
        <w:tabs>
          <w:tab w:val="left" w:pos="1920"/>
        </w:tabs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RNF4 – </w:t>
      </w:r>
      <w:proofErr w:type="spellStart"/>
      <w:r>
        <w:rPr>
          <w:b/>
          <w:bCs/>
          <w:lang w:val="en-US"/>
        </w:rPr>
        <w:t>Retroalimentación</w:t>
      </w:r>
      <w:proofErr w:type="spellEnd"/>
      <w:r>
        <w:rPr>
          <w:b/>
          <w:bCs/>
          <w:lang w:val="en-US"/>
        </w:rPr>
        <w:t xml:space="preserve"> visual</w:t>
      </w:r>
    </w:p>
    <w:p w14:paraId="1587ED2C" w14:textId="77777777" w:rsidR="001F21F8" w:rsidRDefault="001F21F8">
      <w:pPr>
        <w:pStyle w:val="Normalindentado3"/>
        <w:tabs>
          <w:tab w:val="left" w:pos="1920"/>
        </w:tabs>
        <w:ind w:left="360"/>
      </w:pP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63A3A775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261C4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D5931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RNF4</w:t>
            </w:r>
          </w:p>
        </w:tc>
      </w:tr>
      <w:tr w:rsidR="001F21F8" w14:paraId="574C359D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C1A9C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583C1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Retroalimentación</w:t>
            </w:r>
            <w:proofErr w:type="spellEnd"/>
            <w:r>
              <w:rPr>
                <w:lang w:val="en-US"/>
              </w:rPr>
              <w:t xml:space="preserve"> visual</w:t>
            </w:r>
          </w:p>
        </w:tc>
      </w:tr>
      <w:tr w:rsidR="001F21F8" w14:paraId="7CE531E9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1B236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E83DB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Usabilidad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1F21F8" w14:paraId="0F0A0ACE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8B12D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1FD29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2426AB0F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D2C86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C030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7A7D2C12" w14:textId="77777777" w:rsidR="001F21F8" w:rsidRDefault="001F21F8">
      <w:pPr>
        <w:pStyle w:val="Normalindentado3"/>
        <w:ind w:left="0"/>
      </w:pPr>
    </w:p>
    <w:p w14:paraId="2F10B5A3" w14:textId="77777777" w:rsidR="001F21F8" w:rsidRDefault="00000000">
      <w:pPr>
        <w:pStyle w:val="Normalindentado3"/>
        <w:tabs>
          <w:tab w:val="left" w:pos="1920"/>
        </w:tabs>
        <w:ind w:left="360"/>
      </w:pPr>
      <w:r>
        <w:rPr>
          <w:b/>
          <w:bCs/>
          <w:lang w:val="en-US"/>
        </w:rPr>
        <w:t xml:space="preserve">RNF5 – </w:t>
      </w:r>
      <w:proofErr w:type="spellStart"/>
      <w:r>
        <w:rPr>
          <w:b/>
          <w:bCs/>
          <w:lang w:val="en-US"/>
        </w:rPr>
        <w:t>Accesibilidad</w:t>
      </w:r>
      <w:proofErr w:type="spellEnd"/>
      <w:r>
        <w:rPr>
          <w:b/>
          <w:bCs/>
          <w:lang w:val="en-US"/>
        </w:rPr>
        <w:t xml:space="preserve"> web</w:t>
      </w:r>
    </w:p>
    <w:p w14:paraId="2F14F4E0" w14:textId="77777777" w:rsidR="001F21F8" w:rsidRDefault="001F21F8">
      <w:pPr>
        <w:pStyle w:val="Normalindentado3"/>
      </w:pP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2F1B1FF7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2F3DD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251DB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RNF5</w:t>
            </w:r>
          </w:p>
        </w:tc>
      </w:tr>
      <w:tr w:rsidR="001F21F8" w14:paraId="1DF20A13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625AA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FC9EC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Accesibilidad</w:t>
            </w:r>
            <w:proofErr w:type="spellEnd"/>
            <w:r>
              <w:rPr>
                <w:lang w:val="en-US"/>
              </w:rPr>
              <w:t xml:space="preserve"> web</w:t>
            </w:r>
          </w:p>
        </w:tc>
      </w:tr>
      <w:tr w:rsidR="001F21F8" w14:paraId="4D7919CE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93C3D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8D8FC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Usabilidad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1F21F8" w14:paraId="55FC4E47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FE128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D95E5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0D0A5DD8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3DCB3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68FDF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61BED672" w14:textId="77777777" w:rsidR="001F21F8" w:rsidRDefault="001F21F8">
      <w:pPr>
        <w:pStyle w:val="Normalindentado3"/>
        <w:ind w:left="0"/>
      </w:pPr>
    </w:p>
    <w:p w14:paraId="7135CF58" w14:textId="77777777" w:rsidR="001F21F8" w:rsidRDefault="00000000">
      <w:pPr>
        <w:pStyle w:val="Normalindentado3"/>
        <w:tabs>
          <w:tab w:val="left" w:pos="1920"/>
        </w:tabs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RNF11 – </w:t>
      </w:r>
      <w:proofErr w:type="spellStart"/>
      <w:r>
        <w:rPr>
          <w:b/>
          <w:bCs/>
          <w:lang w:val="en-US"/>
        </w:rPr>
        <w:t>Integración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futura</w:t>
      </w:r>
      <w:proofErr w:type="spellEnd"/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30CCD200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04D71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7C63C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RNF11</w:t>
            </w:r>
          </w:p>
        </w:tc>
      </w:tr>
      <w:tr w:rsidR="001F21F8" w14:paraId="6E1D213D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11A8C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450D1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Integración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futura</w:t>
            </w:r>
            <w:proofErr w:type="spellEnd"/>
          </w:p>
        </w:tc>
      </w:tr>
      <w:tr w:rsidR="001F21F8" w14:paraId="36759EBA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10DA7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5C078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Escalabilidad</w:t>
            </w:r>
            <w:proofErr w:type="spellEnd"/>
          </w:p>
        </w:tc>
      </w:tr>
      <w:tr w:rsidR="001F21F8" w14:paraId="3AABB7E9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704F5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61E77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3B70E33D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B4912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F392A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74CA730C" w14:textId="77777777" w:rsidR="001F21F8" w:rsidRDefault="001F21F8">
      <w:pPr>
        <w:pStyle w:val="Normalindentado3"/>
        <w:ind w:left="0"/>
      </w:pPr>
    </w:p>
    <w:p w14:paraId="15AC960A" w14:textId="77777777" w:rsidR="001F21F8" w:rsidRDefault="00000000">
      <w:pPr>
        <w:pStyle w:val="Normalindentado3"/>
        <w:tabs>
          <w:tab w:val="left" w:pos="1920"/>
        </w:tabs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RNF12 – </w:t>
      </w:r>
      <w:proofErr w:type="spellStart"/>
      <w:r>
        <w:rPr>
          <w:b/>
          <w:bCs/>
          <w:lang w:val="en-US"/>
        </w:rPr>
        <w:t>Extensibilidad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funcional</w:t>
      </w:r>
      <w:proofErr w:type="spellEnd"/>
    </w:p>
    <w:p w14:paraId="1904A8B8" w14:textId="77777777" w:rsidR="001F21F8" w:rsidRDefault="001F21F8">
      <w:pPr>
        <w:pStyle w:val="Normalindentado3"/>
      </w:pPr>
    </w:p>
    <w:tbl>
      <w:tblPr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4255"/>
      </w:tblGrid>
      <w:tr w:rsidR="001F21F8" w14:paraId="56537A70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95F54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Número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AF41A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RNF12</w:t>
            </w:r>
          </w:p>
        </w:tc>
      </w:tr>
      <w:tr w:rsidR="001F21F8" w14:paraId="67A702AE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CF13A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Nombre del </w:t>
            </w:r>
            <w:proofErr w:type="spellStart"/>
            <w:r>
              <w:rPr>
                <w:lang w:val="en-US"/>
              </w:rPr>
              <w:t>requisito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F3668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Extensibilidad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funcional</w:t>
            </w:r>
            <w:proofErr w:type="spellEnd"/>
          </w:p>
        </w:tc>
      </w:tr>
      <w:tr w:rsidR="001F21F8" w14:paraId="2B9BFA1A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EB152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Categoría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53DAD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Escalabilidad</w:t>
            </w:r>
            <w:proofErr w:type="spellEnd"/>
          </w:p>
        </w:tc>
      </w:tr>
      <w:tr w:rsidR="001F21F8" w14:paraId="7886CA00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692C9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Prioridad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9EC9B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1F21F8" w14:paraId="4C4D4BB7" w14:textId="77777777">
        <w:tblPrEx>
          <w:tblCellMar>
            <w:top w:w="0" w:type="dxa"/>
            <w:bottom w:w="0" w:type="dxa"/>
          </w:tblCellMar>
        </w:tblPrEx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05E14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Criterio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verificación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61DAD" w14:textId="77777777" w:rsidR="001F21F8" w:rsidRDefault="00000000">
            <w:pPr>
              <w:pStyle w:val="Normalindentado3"/>
              <w:tabs>
                <w:tab w:val="left" w:pos="3348"/>
              </w:tabs>
              <w:rPr>
                <w:lang w:val="en-US"/>
              </w:rPr>
            </w:pPr>
            <w:r>
              <w:rPr>
                <w:lang w:val="en-US"/>
              </w:rPr>
              <w:t xml:space="preserve">Debe </w:t>
            </w:r>
            <w:proofErr w:type="spellStart"/>
            <w:r>
              <w:rPr>
                <w:lang w:val="en-US"/>
              </w:rPr>
              <w:t>verificarse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mediante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pruebas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técnicas</w:t>
            </w:r>
            <w:proofErr w:type="spellEnd"/>
            <w:r>
              <w:rPr>
                <w:lang w:val="en-US"/>
              </w:rPr>
              <w:t xml:space="preserve"> y de </w:t>
            </w:r>
            <w:proofErr w:type="spellStart"/>
            <w:r>
              <w:rPr>
                <w:lang w:val="en-US"/>
              </w:rPr>
              <w:t>aceptación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4C5E8B77" w14:textId="77777777" w:rsidR="001F21F8" w:rsidRDefault="001F21F8">
      <w:pPr>
        <w:pStyle w:val="Normalindentado3"/>
        <w:ind w:left="0"/>
      </w:pPr>
    </w:p>
    <w:p w14:paraId="621921DB" w14:textId="77777777" w:rsidR="001F21F8" w:rsidRDefault="001F21F8">
      <w:pPr>
        <w:pStyle w:val="Normalindentado2"/>
      </w:pPr>
    </w:p>
    <w:p w14:paraId="7934AF4A" w14:textId="77777777" w:rsidR="001F21F8" w:rsidRDefault="00000000">
      <w:pPr>
        <w:pStyle w:val="Ttulo1"/>
      </w:pPr>
      <w:bookmarkStart w:id="76" w:name="_Toc33238265"/>
      <w:bookmarkStart w:id="77" w:name="_Toc225101749"/>
      <w:bookmarkStart w:id="78" w:name="_Toc990633588"/>
      <w:r>
        <w:lastRenderedPageBreak/>
        <w:t>Apéndices</w:t>
      </w:r>
      <w:bookmarkEnd w:id="76"/>
      <w:bookmarkEnd w:id="77"/>
      <w:bookmarkEnd w:id="78"/>
    </w:p>
    <w:p w14:paraId="753596D3" w14:textId="77777777" w:rsidR="001F21F8" w:rsidRDefault="00000000">
      <w:pPr>
        <w:pStyle w:val="Normalindentado1"/>
      </w:pPr>
      <w:r>
        <w:t>[</w:t>
      </w:r>
      <w:r>
        <w:rPr>
          <w:color w:val="0000FF"/>
        </w:rPr>
        <w:t>Inserte aquí el texto</w:t>
      </w:r>
      <w:r>
        <w:t>]</w:t>
      </w:r>
    </w:p>
    <w:p w14:paraId="23E8210D" w14:textId="77777777" w:rsidR="001F21F8" w:rsidRDefault="00000000">
      <w:pPr>
        <w:spacing w:before="240" w:after="240"/>
      </w:pPr>
      <w:r>
        <w:rPr>
          <w:rFonts w:eastAsia="Arial" w:cs="Arial"/>
          <w:color w:val="000000"/>
          <w:szCs w:val="20"/>
        </w:rPr>
        <w:t xml:space="preserve">Los apéndices contienen información complementaria relevante para la Especificación de Requisitos de Software (SRS) de </w:t>
      </w:r>
      <w:proofErr w:type="spellStart"/>
      <w:r>
        <w:rPr>
          <w:rFonts w:eastAsia="Arial" w:cs="Arial"/>
          <w:color w:val="000000"/>
          <w:szCs w:val="20"/>
        </w:rPr>
        <w:t>Minetico</w:t>
      </w:r>
      <w:proofErr w:type="spellEnd"/>
      <w:r>
        <w:rPr>
          <w:rFonts w:eastAsia="Arial" w:cs="Arial"/>
          <w:color w:val="000000"/>
          <w:szCs w:val="20"/>
        </w:rPr>
        <w:t>, pero que no forma parte del cuerpo principal del documento.</w:t>
      </w:r>
    </w:p>
    <w:p w14:paraId="1B48C811" w14:textId="77777777" w:rsidR="001F21F8" w:rsidRDefault="001F21F8">
      <w:pPr>
        <w:pStyle w:val="guiazul"/>
        <w:ind w:left="300"/>
      </w:pPr>
    </w:p>
    <w:p w14:paraId="522FED92" w14:textId="77777777" w:rsidR="001F21F8" w:rsidRDefault="00000000">
      <w:pPr>
        <w:pStyle w:val="Ttulo4"/>
        <w:spacing w:after="40"/>
        <w:ind w:left="300"/>
      </w:pPr>
      <w:r>
        <w:rPr>
          <w:rFonts w:eastAsia="Arial" w:cs="Arial"/>
          <w:color w:val="000000"/>
          <w:sz w:val="22"/>
          <w:szCs w:val="22"/>
        </w:rPr>
        <w:t>A.1 Glosario ampliado de términos específicos de Minecraft</w:t>
      </w:r>
    </w:p>
    <w:tbl>
      <w:tblPr>
        <w:tblW w:w="835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5"/>
        <w:gridCol w:w="6820"/>
      </w:tblGrid>
      <w:tr w:rsidR="001F21F8" w14:paraId="2548F9E2" w14:textId="77777777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9D920" w14:textId="77777777" w:rsidR="001F21F8" w:rsidRDefault="00000000">
            <w:pPr>
              <w:ind w:left="300"/>
              <w:jc w:val="center"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Término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B675B" w14:textId="77777777" w:rsidR="001F21F8" w:rsidRDefault="00000000">
            <w:pPr>
              <w:ind w:left="300"/>
              <w:jc w:val="center"/>
            </w:pPr>
            <w:r>
              <w:rPr>
                <w:rFonts w:eastAsia="Arial" w:cs="Arial"/>
                <w:b/>
                <w:bCs/>
                <w:color w:val="000000"/>
                <w:szCs w:val="20"/>
              </w:rPr>
              <w:t>Definición</w:t>
            </w:r>
          </w:p>
        </w:tc>
      </w:tr>
      <w:tr w:rsidR="001F21F8" w14:paraId="07E2A3D6" w14:textId="77777777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7152F" w14:textId="77777777" w:rsidR="001F21F8" w:rsidRDefault="00000000">
            <w:pPr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Biome</w:t>
            </w:r>
            <w:proofErr w:type="spellEnd"/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4B438" w14:textId="77777777" w:rsidR="001F21F8" w:rsidRDefault="00000000">
            <w:pPr>
              <w:ind w:left="300"/>
            </w:pPr>
            <w:r>
              <w:rPr>
                <w:rFonts w:eastAsia="Arial" w:cs="Arial"/>
                <w:color w:val="000000"/>
                <w:szCs w:val="20"/>
              </w:rPr>
              <w:t>Región del mundo con características climáticas y de vegetación específicas.</w:t>
            </w:r>
          </w:p>
        </w:tc>
      </w:tr>
      <w:tr w:rsidR="001F21F8" w14:paraId="359B02FB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3F3E7" w14:textId="77777777" w:rsidR="001F21F8" w:rsidRDefault="00000000">
            <w:pPr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Chunk</w:t>
            </w:r>
            <w:proofErr w:type="spellEnd"/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B05F" w14:textId="77777777" w:rsidR="001F21F8" w:rsidRDefault="00000000">
            <w:r>
              <w:rPr>
                <w:rFonts w:eastAsia="Arial" w:cs="Arial"/>
                <w:color w:val="000000"/>
              </w:rPr>
              <w:t>Unidad de 16×16 bloques en la que el mundo se divide para su generación y carga.</w:t>
            </w:r>
          </w:p>
        </w:tc>
      </w:tr>
      <w:tr w:rsidR="001F21F8" w14:paraId="5EEE923B" w14:textId="77777777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2231" w14:textId="77777777" w:rsidR="001F21F8" w:rsidRDefault="00000000">
            <w:pPr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Mob</w:t>
            </w:r>
            <w:proofErr w:type="spellEnd"/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25E74" w14:textId="77777777" w:rsidR="001F21F8" w:rsidRDefault="00000000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Criatura o enemigo del juego (ej. </w:t>
            </w:r>
            <w:proofErr w:type="spellStart"/>
            <w:r>
              <w:rPr>
                <w:rFonts w:eastAsia="Arial" w:cs="Arial"/>
                <w:color w:val="000000"/>
              </w:rPr>
              <w:t>Creeper</w:t>
            </w:r>
            <w:proofErr w:type="spellEnd"/>
            <w:r>
              <w:rPr>
                <w:rFonts w:eastAsia="Arial" w:cs="Arial"/>
                <w:color w:val="000000"/>
              </w:rPr>
              <w:t xml:space="preserve">, </w:t>
            </w:r>
            <w:proofErr w:type="spellStart"/>
            <w:proofErr w:type="gramStart"/>
            <w:r>
              <w:rPr>
                <w:rFonts w:eastAsia="Arial" w:cs="Arial"/>
                <w:color w:val="000000"/>
              </w:rPr>
              <w:t>Zombie</w:t>
            </w:r>
            <w:proofErr w:type="spellEnd"/>
            <w:proofErr w:type="gramEnd"/>
            <w:r>
              <w:rPr>
                <w:rFonts w:eastAsia="Arial" w:cs="Arial"/>
                <w:color w:val="000000"/>
              </w:rPr>
              <w:t xml:space="preserve">, </w:t>
            </w:r>
            <w:proofErr w:type="spellStart"/>
            <w:r>
              <w:rPr>
                <w:rFonts w:eastAsia="Arial" w:cs="Arial"/>
                <w:color w:val="000000"/>
              </w:rPr>
              <w:t>Enderman</w:t>
            </w:r>
            <w:proofErr w:type="spellEnd"/>
            <w:r>
              <w:rPr>
                <w:rFonts w:eastAsia="Arial" w:cs="Arial"/>
                <w:color w:val="000000"/>
              </w:rPr>
              <w:t>).</w:t>
            </w:r>
          </w:p>
        </w:tc>
      </w:tr>
      <w:tr w:rsidR="001F21F8" w14:paraId="2D8269FA" w14:textId="77777777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CD8A6" w14:textId="77777777" w:rsidR="001F21F8" w:rsidRDefault="00000000">
            <w:r>
              <w:rPr>
                <w:rFonts w:eastAsia="Arial" w:cs="Arial"/>
                <w:color w:val="000000"/>
              </w:rPr>
              <w:t>Redstone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0B68" w14:textId="77777777" w:rsidR="001F21F8" w:rsidRDefault="00000000">
            <w:r>
              <w:rPr>
                <w:rFonts w:eastAsia="Arial" w:cs="Arial"/>
                <w:color w:val="000000"/>
              </w:rPr>
              <w:t>Sistema de circuitos eléctricos del juego para automatizaciones.</w:t>
            </w:r>
          </w:p>
        </w:tc>
      </w:tr>
      <w:tr w:rsidR="001F21F8" w14:paraId="5CCC7967" w14:textId="77777777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6EEA" w14:textId="77777777" w:rsidR="001F21F8" w:rsidRDefault="00000000">
            <w:pPr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Elytra</w:t>
            </w:r>
            <w:proofErr w:type="spellEnd"/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F1B5" w14:textId="77777777" w:rsidR="001F21F8" w:rsidRDefault="00000000">
            <w:r>
              <w:rPr>
                <w:rFonts w:eastAsia="Arial" w:cs="Arial"/>
                <w:color w:val="000000"/>
              </w:rPr>
              <w:t>Alas que permiten planear al jugador.</w:t>
            </w:r>
          </w:p>
        </w:tc>
      </w:tr>
      <w:tr w:rsidR="001F21F8" w14:paraId="3A2378E2" w14:textId="77777777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A5DA7" w14:textId="77777777" w:rsidR="001F21F8" w:rsidRDefault="00000000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Nether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A576" w14:textId="77777777" w:rsidR="001F21F8" w:rsidRDefault="00000000">
            <w:r>
              <w:rPr>
                <w:rFonts w:eastAsia="Arial" w:cs="Arial"/>
                <w:color w:val="000000"/>
              </w:rPr>
              <w:t>Dimensión infernal del juego.</w:t>
            </w:r>
          </w:p>
        </w:tc>
      </w:tr>
      <w:tr w:rsidR="001F21F8" w14:paraId="57DB920E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47D8" w14:textId="77777777" w:rsidR="001F21F8" w:rsidRDefault="00000000">
            <w:r>
              <w:rPr>
                <w:rFonts w:eastAsia="Arial" w:cs="Arial"/>
                <w:color w:val="000000"/>
              </w:rPr>
              <w:t>Racha (</w:t>
            </w:r>
            <w:proofErr w:type="spellStart"/>
            <w:r>
              <w:rPr>
                <w:rFonts w:eastAsia="Arial" w:cs="Arial"/>
                <w:color w:val="000000"/>
              </w:rPr>
              <w:t>Streak</w:t>
            </w:r>
            <w:proofErr w:type="spellEnd"/>
            <w:r>
              <w:rPr>
                <w:rFonts w:eastAsia="Arial" w:cs="Arial"/>
                <w:color w:val="000000"/>
              </w:rPr>
              <w:t>)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3031" w14:textId="77777777" w:rsidR="001F21F8" w:rsidRDefault="00000000">
            <w:r>
              <w:rPr>
                <w:rFonts w:eastAsia="Arial" w:cs="Arial"/>
                <w:color w:val="000000"/>
              </w:rPr>
              <w:t xml:space="preserve">Sistema de recompensas por uso diario continuo en </w:t>
            </w:r>
            <w:proofErr w:type="spellStart"/>
            <w:r>
              <w:rPr>
                <w:rFonts w:eastAsia="Arial" w:cs="Arial"/>
                <w:color w:val="000000"/>
              </w:rPr>
              <w:t>Minetico</w:t>
            </w:r>
            <w:proofErr w:type="spellEnd"/>
            <w:r>
              <w:rPr>
                <w:rFonts w:eastAsia="Arial" w:cs="Arial"/>
                <w:color w:val="000000"/>
              </w:rPr>
              <w:t>.</w:t>
            </w:r>
          </w:p>
        </w:tc>
      </w:tr>
      <w:tr w:rsidR="001F21F8" w14:paraId="5FEA59A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FD27" w14:textId="77777777" w:rsidR="001F21F8" w:rsidRDefault="00000000">
            <w:r>
              <w:rPr>
                <w:rFonts w:eastAsia="Arial" w:cs="Arial"/>
                <w:color w:val="000000"/>
              </w:rPr>
              <w:t>Skin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28162" w14:textId="77777777" w:rsidR="001F21F8" w:rsidRDefault="00000000">
            <w:r>
              <w:rPr>
                <w:rFonts w:eastAsia="Arial" w:cs="Arial"/>
                <w:color w:val="000000"/>
              </w:rPr>
              <w:t>Apariencia visual personalizable de la mascota virtual.</w:t>
            </w:r>
          </w:p>
        </w:tc>
      </w:tr>
      <w:tr w:rsidR="001F21F8" w14:paraId="5CF2F12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D44D6" w14:textId="77777777" w:rsidR="001F21F8" w:rsidRDefault="001F21F8">
            <w:pPr>
              <w:jc w:val="center"/>
              <w:rPr>
                <w:b/>
              </w:rPr>
            </w:pP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6AD4B" w14:textId="77777777" w:rsidR="001F21F8" w:rsidRDefault="001F21F8">
            <w:pPr>
              <w:jc w:val="center"/>
              <w:rPr>
                <w:b/>
              </w:rPr>
            </w:pPr>
          </w:p>
        </w:tc>
      </w:tr>
      <w:tr w:rsidR="001F21F8" w14:paraId="0ACB7EF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98BDA" w14:textId="77777777" w:rsidR="001F21F8" w:rsidRDefault="00000000">
            <w:r>
              <w:t>AFK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7169E" w14:textId="77777777" w:rsidR="001F21F8" w:rsidRDefault="00000000">
            <w:proofErr w:type="spellStart"/>
            <w:r>
              <w:t>Away</w:t>
            </w:r>
            <w:proofErr w:type="spellEnd"/>
            <w:r>
              <w:t xml:space="preserve"> From </w:t>
            </w:r>
            <w:proofErr w:type="spellStart"/>
            <w:r>
              <w:t>Keyboard</w:t>
            </w:r>
            <w:proofErr w:type="spellEnd"/>
            <w:r>
              <w:t>. Jugador que permanece inactivo durante un tiempo prolongado.</w:t>
            </w:r>
          </w:p>
        </w:tc>
      </w:tr>
      <w:tr w:rsidR="001F21F8" w14:paraId="247B2CC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1D1B2" w14:textId="77777777" w:rsidR="001F21F8" w:rsidRDefault="00000000">
            <w:r>
              <w:t>Aldeano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673F3" w14:textId="77777777" w:rsidR="001F21F8" w:rsidRDefault="00000000">
            <w:r>
              <w:t>Entidad pasiva que habita en aldeas y comercia con el jugador.</w:t>
            </w:r>
          </w:p>
        </w:tc>
      </w:tr>
      <w:tr w:rsidR="001F21F8" w14:paraId="07D68E3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0F581" w14:textId="77777777" w:rsidR="001F21F8" w:rsidRDefault="00000000">
            <w:r>
              <w:t>Bioma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72657" w14:textId="77777777" w:rsidR="001F21F8" w:rsidRDefault="00000000">
            <w:r>
              <w:t>Región del mundo de Minecraft con características geográficas, flora, fauna y clima específicas.</w:t>
            </w:r>
          </w:p>
        </w:tc>
      </w:tr>
      <w:tr w:rsidR="001F21F8" w14:paraId="42DA838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B30DE" w14:textId="77777777" w:rsidR="001F21F8" w:rsidRDefault="00000000">
            <w:proofErr w:type="spellStart"/>
            <w:r>
              <w:t>Chunk</w:t>
            </w:r>
            <w:proofErr w:type="spellEnd"/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EA0C6" w14:textId="77777777" w:rsidR="001F21F8" w:rsidRDefault="00000000">
            <w:r>
              <w:t>Unidad básica de 16×16×384 bloques en la que se genera y carga el mundo del juego.</w:t>
            </w:r>
          </w:p>
        </w:tc>
      </w:tr>
      <w:tr w:rsidR="001F21F8" w14:paraId="701833C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4A357" w14:textId="77777777" w:rsidR="001F21F8" w:rsidRDefault="00000000">
            <w:r>
              <w:t>Comando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B1D84" w14:textId="77777777" w:rsidR="001F21F8" w:rsidRDefault="00000000">
            <w:r>
              <w:t>Secuencia de texto que permite modificar el comportamiento del juego (ej. /</w:t>
            </w:r>
            <w:proofErr w:type="spellStart"/>
            <w:r>
              <w:t>give</w:t>
            </w:r>
            <w:proofErr w:type="spellEnd"/>
            <w:r>
              <w:t>, /</w:t>
            </w:r>
            <w:proofErr w:type="spellStart"/>
            <w:r>
              <w:t>tp</w:t>
            </w:r>
            <w:proofErr w:type="spellEnd"/>
            <w:r>
              <w:t>).</w:t>
            </w:r>
          </w:p>
        </w:tc>
      </w:tr>
      <w:tr w:rsidR="001F21F8" w14:paraId="2B748BB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76FF9" w14:textId="77777777" w:rsidR="001F21F8" w:rsidRDefault="00000000">
            <w:proofErr w:type="spellStart"/>
            <w:r>
              <w:lastRenderedPageBreak/>
              <w:t>Creeper</w:t>
            </w:r>
            <w:proofErr w:type="spellEnd"/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F8816" w14:textId="77777777" w:rsidR="001F21F8" w:rsidRDefault="00000000">
            <w:r>
              <w:t>Criatura hostil que explota al acercarse al jugador.</w:t>
            </w:r>
          </w:p>
        </w:tc>
      </w:tr>
      <w:tr w:rsidR="001F21F8" w14:paraId="4478A31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179AC" w14:textId="77777777" w:rsidR="001F21F8" w:rsidRDefault="00000000">
            <w:proofErr w:type="spellStart"/>
            <w:r>
              <w:t>Elytra</w:t>
            </w:r>
            <w:proofErr w:type="spellEnd"/>
            <w:r>
              <w:t xml:space="preserve"> / Élitros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5952C" w14:textId="77777777" w:rsidR="001F21F8" w:rsidRDefault="00000000">
            <w:r>
              <w:t>Alas que permiten planear al jugador después de saltar desde gran altura.</w:t>
            </w:r>
          </w:p>
        </w:tc>
      </w:tr>
      <w:tr w:rsidR="001F21F8" w14:paraId="12D5EDB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53E42" w14:textId="77777777" w:rsidR="001F21F8" w:rsidRDefault="00000000">
            <w:proofErr w:type="spellStart"/>
            <w:r>
              <w:t>Enderman</w:t>
            </w:r>
            <w:proofErr w:type="spellEnd"/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25DD1" w14:textId="77777777" w:rsidR="001F21F8" w:rsidRDefault="00000000">
            <w:proofErr w:type="spellStart"/>
            <w:r>
              <w:t>Mob</w:t>
            </w:r>
            <w:proofErr w:type="spellEnd"/>
            <w:r>
              <w:t xml:space="preserve"> neutral que se teletransporta y ataca si el jugador lo mira directamente a los ojos.</w:t>
            </w:r>
          </w:p>
        </w:tc>
      </w:tr>
      <w:tr w:rsidR="001F21F8" w14:paraId="131AB05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DA108" w14:textId="77777777" w:rsidR="001F21F8" w:rsidRDefault="00000000">
            <w:r>
              <w:t>End (El End)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78D0C" w14:textId="77777777" w:rsidR="001F21F8" w:rsidRDefault="00000000">
            <w:r>
              <w:t>Dimensión final donde se encuentra el dragón del End.</w:t>
            </w:r>
          </w:p>
        </w:tc>
      </w:tr>
      <w:tr w:rsidR="001F21F8" w14:paraId="01CCA0E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CEA08" w14:textId="77777777" w:rsidR="001F21F8" w:rsidRDefault="00000000">
            <w:r>
              <w:t>Encantamiento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AED40" w14:textId="77777777" w:rsidR="001F21F8" w:rsidRDefault="00000000">
            <w:r>
              <w:t>Mejora aplicada a herramientas, armaduras o libros mediante mesa de encantamientos.</w:t>
            </w:r>
          </w:p>
        </w:tc>
      </w:tr>
      <w:tr w:rsidR="001F21F8" w14:paraId="3913372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455B8" w14:textId="77777777" w:rsidR="001F21F8" w:rsidRDefault="00000000">
            <w:r>
              <w:t>Granja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92AFF" w14:textId="77777777" w:rsidR="001F21F8" w:rsidRDefault="00000000">
            <w:r>
              <w:t xml:space="preserve">Construcción diseñada para obtener recursos de forma automática o </w:t>
            </w:r>
            <w:proofErr w:type="spellStart"/>
            <w:r>
              <w:t>semi-automática</w:t>
            </w:r>
            <w:proofErr w:type="spellEnd"/>
            <w:r>
              <w:t>.</w:t>
            </w:r>
          </w:p>
        </w:tc>
      </w:tr>
      <w:tr w:rsidR="001F21F8" w14:paraId="0ABCCDF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6B333" w14:textId="77777777" w:rsidR="001F21F8" w:rsidRDefault="00000000">
            <w:r>
              <w:t>IA (Inteligencia Artificial)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56693" w14:textId="77777777" w:rsidR="001F21F8" w:rsidRDefault="00000000">
            <w:r>
              <w:t>Tecnología que permite a las máquinas realizar tareas que normalmente requieren inteligencia humana.</w:t>
            </w:r>
          </w:p>
        </w:tc>
      </w:tr>
      <w:tr w:rsidR="001F21F8" w14:paraId="06853DC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6A89F" w14:textId="77777777" w:rsidR="001F21F8" w:rsidRDefault="00000000">
            <w:r>
              <w:t xml:space="preserve">LLM (Large </w:t>
            </w:r>
            <w:proofErr w:type="spellStart"/>
            <w:r>
              <w:t>Language</w:t>
            </w:r>
            <w:proofErr w:type="spellEnd"/>
            <w:r>
              <w:t xml:space="preserve"> Model)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F831A" w14:textId="77777777" w:rsidR="001F21F8" w:rsidRDefault="00000000">
            <w:r>
              <w:t>Modelo de lenguaje entrenado con grandes cantidades de datos para comprender y generar texto.</w:t>
            </w:r>
          </w:p>
        </w:tc>
      </w:tr>
      <w:tr w:rsidR="001F21F8" w14:paraId="75E180B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00A7B" w14:textId="77777777" w:rsidR="001F21F8" w:rsidRDefault="00000000">
            <w:proofErr w:type="spellStart"/>
            <w:r>
              <w:t>LLaMA</w:t>
            </w:r>
            <w:proofErr w:type="spellEnd"/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EEEF1" w14:textId="77777777" w:rsidR="001F21F8" w:rsidRDefault="00000000">
            <w:r>
              <w:t>Familia de modelos de lenguaje de código abierto desarrollados por Meta AI.</w:t>
            </w:r>
          </w:p>
        </w:tc>
      </w:tr>
      <w:tr w:rsidR="001F21F8" w14:paraId="6D5F52D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405A2" w14:textId="77777777" w:rsidR="001F21F8" w:rsidRDefault="00000000">
            <w:proofErr w:type="spellStart"/>
            <w:r>
              <w:t>Mob</w:t>
            </w:r>
            <w:proofErr w:type="spellEnd"/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8FC2F" w14:textId="77777777" w:rsidR="001F21F8" w:rsidRDefault="00000000">
            <w:r>
              <w:t>Criatura o entidad viva del juego (hostil, pasiva o neutral).</w:t>
            </w:r>
          </w:p>
        </w:tc>
      </w:tr>
      <w:tr w:rsidR="001F21F8" w14:paraId="67987EC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AE689" w14:textId="77777777" w:rsidR="001F21F8" w:rsidRDefault="00000000">
            <w:r>
              <w:t>Nether (El Nether)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B1885" w14:textId="77777777" w:rsidR="001F21F8" w:rsidRDefault="00000000">
            <w:r>
              <w:t xml:space="preserve">Dimensión infernal peligrosa, llena de lava, fuego y </w:t>
            </w:r>
            <w:proofErr w:type="spellStart"/>
            <w:r>
              <w:t>mobs</w:t>
            </w:r>
            <w:proofErr w:type="spellEnd"/>
            <w:r>
              <w:t xml:space="preserve"> únicos.</w:t>
            </w:r>
          </w:p>
        </w:tc>
      </w:tr>
      <w:tr w:rsidR="001F21F8" w14:paraId="45E158B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59288" w14:textId="77777777" w:rsidR="001F21F8" w:rsidRDefault="00000000">
            <w:proofErr w:type="spellStart"/>
            <w:r>
              <w:t>Netherite</w:t>
            </w:r>
            <w:proofErr w:type="spellEnd"/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3423F" w14:textId="77777777" w:rsidR="001F21F8" w:rsidRDefault="00000000">
            <w:r>
              <w:t>Material más resistente del juego, obtenido en el Nether.</w:t>
            </w:r>
          </w:p>
        </w:tc>
      </w:tr>
      <w:tr w:rsidR="001F21F8" w14:paraId="7F2A895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5E2B6" w14:textId="77777777" w:rsidR="001F21F8" w:rsidRDefault="00000000">
            <w:proofErr w:type="spellStart"/>
            <w:r>
              <w:t>Overworld</w:t>
            </w:r>
            <w:proofErr w:type="spellEnd"/>
            <w:r>
              <w:t xml:space="preserve"> (El </w:t>
            </w:r>
            <w:proofErr w:type="spellStart"/>
            <w:r>
              <w:t>Overworld</w:t>
            </w:r>
            <w:proofErr w:type="spellEnd"/>
            <w:r>
              <w:t>)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745B8" w14:textId="77777777" w:rsidR="001F21F8" w:rsidRDefault="00000000">
            <w:r>
              <w:t>Dimensión principal y más segura del juego donde comienza el jugador.</w:t>
            </w:r>
          </w:p>
        </w:tc>
      </w:tr>
      <w:tr w:rsidR="001F21F8" w14:paraId="4039916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4E026" w14:textId="77777777" w:rsidR="001F21F8" w:rsidRDefault="00000000">
            <w:r>
              <w:t>Pociones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7D52A" w14:textId="77777777" w:rsidR="001F21F8" w:rsidRDefault="00000000">
            <w:r>
              <w:t>Bebidas con efectos especiales creadas mediante el sistema de alquimia.</w:t>
            </w:r>
          </w:p>
        </w:tc>
      </w:tr>
      <w:tr w:rsidR="001F21F8" w14:paraId="093B84A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C4B5F" w14:textId="77777777" w:rsidR="001F21F8" w:rsidRDefault="00000000">
            <w:r>
              <w:t>Racha (</w:t>
            </w:r>
            <w:proofErr w:type="spellStart"/>
            <w:r>
              <w:t>Streak</w:t>
            </w:r>
            <w:proofErr w:type="spellEnd"/>
            <w:r>
              <w:t>)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480BC" w14:textId="77777777" w:rsidR="001F21F8" w:rsidRDefault="00000000">
            <w:r>
              <w:t xml:space="preserve">Sistema de recompensas por uso continuo diario dentro de </w:t>
            </w:r>
            <w:proofErr w:type="spellStart"/>
            <w:r>
              <w:t>Minetico</w:t>
            </w:r>
            <w:proofErr w:type="spellEnd"/>
            <w:r>
              <w:t>.</w:t>
            </w:r>
          </w:p>
        </w:tc>
      </w:tr>
      <w:tr w:rsidR="001F21F8" w14:paraId="7604EE3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C40F9" w14:textId="77777777" w:rsidR="001F21F8" w:rsidRDefault="00000000">
            <w:r>
              <w:t>Redstone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56F8B" w14:textId="77777777" w:rsidR="001F21F8" w:rsidRDefault="00000000">
            <w:r>
              <w:t>Sistema de circuitos eléctricos del juego para crear automatizaciones y máquinas.</w:t>
            </w:r>
          </w:p>
        </w:tc>
      </w:tr>
      <w:tr w:rsidR="001F21F8" w14:paraId="66326E7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412E5" w14:textId="77777777" w:rsidR="001F21F8" w:rsidRDefault="00000000">
            <w:r>
              <w:t>Seed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59D5B" w14:textId="77777777" w:rsidR="001F21F8" w:rsidRDefault="00000000">
            <w:r>
              <w:t>Semilla numérica que determina la generación de un mundo específico.</w:t>
            </w:r>
          </w:p>
        </w:tc>
      </w:tr>
      <w:tr w:rsidR="001F21F8" w14:paraId="6A0979A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3E2B5" w14:textId="77777777" w:rsidR="001F21F8" w:rsidRDefault="00000000">
            <w:r>
              <w:t>Skin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D04AE" w14:textId="77777777" w:rsidR="001F21F8" w:rsidRDefault="00000000">
            <w:r>
              <w:t xml:space="preserve">Apariencia visual personalizable de la mascota virtual en </w:t>
            </w:r>
            <w:proofErr w:type="spellStart"/>
            <w:r>
              <w:t>Minetico</w:t>
            </w:r>
            <w:proofErr w:type="spellEnd"/>
            <w:r>
              <w:t>.</w:t>
            </w:r>
          </w:p>
        </w:tc>
      </w:tr>
      <w:tr w:rsidR="001F21F8" w14:paraId="7DF2754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BD70E" w14:textId="77777777" w:rsidR="001F21F8" w:rsidRDefault="00000000">
            <w:r>
              <w:t>Estructura generada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5E516" w14:textId="77777777" w:rsidR="001F21F8" w:rsidRDefault="00000000">
            <w:r>
              <w:t>Construcciones naturales que aparecen automáticamente en el mundo (aldeas, fortalezas, etc.).</w:t>
            </w:r>
          </w:p>
        </w:tc>
      </w:tr>
      <w:tr w:rsidR="001F21F8" w14:paraId="569ED1D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9069E" w14:textId="77777777" w:rsidR="001F21F8" w:rsidRDefault="00000000">
            <w:r>
              <w:t>Usuario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FCAAA" w14:textId="77777777" w:rsidR="001F21F8" w:rsidRDefault="00000000">
            <w:r>
              <w:t xml:space="preserve">Persona que interactúa con el sistema </w:t>
            </w:r>
            <w:proofErr w:type="spellStart"/>
            <w:r>
              <w:t>Minetico</w:t>
            </w:r>
            <w:proofErr w:type="spellEnd"/>
            <w:r>
              <w:t>.</w:t>
            </w:r>
          </w:p>
        </w:tc>
      </w:tr>
      <w:tr w:rsidR="001F21F8" w14:paraId="39A36C0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52F80" w14:textId="77777777" w:rsidR="001F21F8" w:rsidRDefault="00000000">
            <w:r>
              <w:t>Wither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C07C8" w14:textId="77777777" w:rsidR="001F21F8" w:rsidRDefault="00000000">
            <w:r>
              <w:t>Boss volador creado por el jugador que lanza cráneos explosivos.</w:t>
            </w:r>
          </w:p>
        </w:tc>
      </w:tr>
      <w:tr w:rsidR="001F21F8" w14:paraId="1AEB0E6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449B8" w14:textId="77777777" w:rsidR="001F21F8" w:rsidRDefault="00000000">
            <w:r>
              <w:t>Dragón del End</w:t>
            </w:r>
          </w:p>
        </w:tc>
        <w:tc>
          <w:tcPr>
            <w:tcW w:w="6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CF762" w14:textId="77777777" w:rsidR="001F21F8" w:rsidRDefault="00000000">
            <w:r>
              <w:t>Boss final del juego que debe ser derrotado para completar la historia principal.</w:t>
            </w:r>
          </w:p>
        </w:tc>
      </w:tr>
    </w:tbl>
    <w:p w14:paraId="4694F1F8" w14:textId="77777777" w:rsidR="001F21F8" w:rsidRDefault="001F21F8">
      <w:pPr>
        <w:pStyle w:val="Normalindentado4"/>
      </w:pPr>
    </w:p>
    <w:p w14:paraId="5B1386EE" w14:textId="77777777" w:rsidR="001F21F8" w:rsidRDefault="00000000">
      <w:pPr>
        <w:pStyle w:val="Ttulo4"/>
        <w:spacing w:after="40"/>
        <w:ind w:left="300"/>
      </w:pPr>
      <w:r>
        <w:rPr>
          <w:rFonts w:eastAsia="Arial" w:cs="Arial"/>
          <w:color w:val="000000"/>
          <w:sz w:val="22"/>
          <w:szCs w:val="22"/>
        </w:rPr>
        <w:t xml:space="preserve">A.2 Ejemplos de interacción con </w:t>
      </w:r>
      <w:proofErr w:type="spellStart"/>
      <w:r>
        <w:rPr>
          <w:rFonts w:eastAsia="Arial" w:cs="Arial"/>
          <w:color w:val="000000"/>
          <w:sz w:val="22"/>
          <w:szCs w:val="22"/>
        </w:rPr>
        <w:t>Minetico</w:t>
      </w:r>
      <w:proofErr w:type="spellEnd"/>
      <w:r>
        <w:rPr>
          <w:rFonts w:eastAsia="Arial" w:cs="Arial"/>
          <w:color w:val="000000"/>
          <w:sz w:val="22"/>
          <w:szCs w:val="22"/>
        </w:rPr>
        <w:t xml:space="preserve"> (chat)</w:t>
      </w:r>
    </w:p>
    <w:p w14:paraId="172C33BA" w14:textId="77777777" w:rsidR="001F21F8" w:rsidRDefault="001F21F8"/>
    <w:p w14:paraId="15C92331" w14:textId="77777777" w:rsidR="001F21F8" w:rsidRDefault="00000000">
      <w:pPr>
        <w:ind w:left="300"/>
      </w:pPr>
      <w:r>
        <w:rPr>
          <w:rFonts w:eastAsia="Arial" w:cs="Arial"/>
          <w:b/>
          <w:bCs/>
          <w:color w:val="000000"/>
          <w:szCs w:val="20"/>
        </w:rPr>
        <w:t>Ejemplo 1 – Pregunta básica</w:t>
      </w:r>
    </w:p>
    <w:p w14:paraId="6057C040" w14:textId="77777777" w:rsidR="001F21F8" w:rsidRDefault="00000000">
      <w:pPr>
        <w:ind w:left="300"/>
      </w:pPr>
      <w:r>
        <w:rPr>
          <w:rFonts w:eastAsia="Arial" w:cs="Arial"/>
          <w:b/>
          <w:bCs/>
          <w:color w:val="000000"/>
          <w:szCs w:val="20"/>
        </w:rPr>
        <w:t>Usuario:</w:t>
      </w:r>
      <w:r>
        <w:rPr>
          <w:rFonts w:eastAsia="Arial" w:cs="Arial"/>
          <w:color w:val="000000"/>
          <w:szCs w:val="20"/>
        </w:rPr>
        <w:t xml:space="preserve"> ¿Cómo hago una granja de hierro automática?</w:t>
      </w:r>
    </w:p>
    <w:p w14:paraId="217752F5" w14:textId="77777777" w:rsidR="001F21F8" w:rsidRDefault="00000000">
      <w:pPr>
        <w:spacing w:before="240" w:after="240"/>
      </w:pPr>
      <w:proofErr w:type="spellStart"/>
      <w:r>
        <w:rPr>
          <w:rFonts w:eastAsia="Arial" w:cs="Arial"/>
          <w:b/>
          <w:bCs/>
          <w:color w:val="000000"/>
          <w:szCs w:val="20"/>
        </w:rPr>
        <w:t>Minetico</w:t>
      </w:r>
      <w:proofErr w:type="spellEnd"/>
      <w:r>
        <w:rPr>
          <w:rFonts w:eastAsia="Arial" w:cs="Arial"/>
          <w:b/>
          <w:bCs/>
          <w:color w:val="000000"/>
          <w:szCs w:val="20"/>
        </w:rPr>
        <w:t>:</w:t>
      </w:r>
      <w:r>
        <w:rPr>
          <w:rFonts w:eastAsia="Arial" w:cs="Arial"/>
          <w:color w:val="000000"/>
          <w:szCs w:val="20"/>
        </w:rPr>
        <w:t xml:space="preserve"> ¡Claro! Necesitas 3 aldeanos, 1 </w:t>
      </w:r>
      <w:proofErr w:type="spellStart"/>
      <w:proofErr w:type="gramStart"/>
      <w:r>
        <w:rPr>
          <w:rFonts w:eastAsia="Arial" w:cs="Arial"/>
          <w:color w:val="000000"/>
          <w:szCs w:val="20"/>
        </w:rPr>
        <w:t>zombie</w:t>
      </w:r>
      <w:proofErr w:type="spellEnd"/>
      <w:proofErr w:type="gramEnd"/>
      <w:r>
        <w:rPr>
          <w:rFonts w:eastAsia="Arial" w:cs="Arial"/>
          <w:color w:val="000000"/>
          <w:szCs w:val="20"/>
        </w:rPr>
        <w:t>, bloques de hierro, trampillas y un rail. Te explico paso a paso con imágenes mentales…</w:t>
      </w:r>
    </w:p>
    <w:p w14:paraId="79B65692" w14:textId="77777777" w:rsidR="001F21F8" w:rsidRDefault="00000000">
      <w:pPr>
        <w:ind w:left="300"/>
      </w:pPr>
      <w:r>
        <w:rPr>
          <w:rFonts w:eastAsia="Arial" w:cs="Arial"/>
          <w:b/>
          <w:bCs/>
          <w:color w:val="000000"/>
          <w:szCs w:val="20"/>
        </w:rPr>
        <w:t>Ejemplo 2 – Pregunta avanzada</w:t>
      </w:r>
    </w:p>
    <w:p w14:paraId="63240983" w14:textId="77777777" w:rsidR="001F21F8" w:rsidRDefault="00000000">
      <w:pPr>
        <w:ind w:left="300"/>
      </w:pPr>
      <w:r>
        <w:rPr>
          <w:rFonts w:eastAsia="Arial" w:cs="Arial"/>
          <w:b/>
          <w:bCs/>
          <w:color w:val="000000"/>
          <w:szCs w:val="20"/>
        </w:rPr>
        <w:t>Usuario:</w:t>
      </w:r>
      <w:r>
        <w:rPr>
          <w:rFonts w:eastAsia="Arial" w:cs="Arial"/>
          <w:color w:val="000000"/>
          <w:szCs w:val="20"/>
        </w:rPr>
        <w:t xml:space="preserve"> </w:t>
      </w:r>
      <w:proofErr w:type="gramStart"/>
      <w:r>
        <w:rPr>
          <w:rFonts w:eastAsia="Arial" w:cs="Arial"/>
          <w:color w:val="000000"/>
          <w:szCs w:val="20"/>
        </w:rPr>
        <w:t xml:space="preserve">¿Cuál es la mejor </w:t>
      </w:r>
      <w:proofErr w:type="spellStart"/>
      <w:r>
        <w:rPr>
          <w:rFonts w:eastAsia="Arial" w:cs="Arial"/>
          <w:color w:val="000000"/>
          <w:szCs w:val="20"/>
        </w:rPr>
        <w:t>seed</w:t>
      </w:r>
      <w:proofErr w:type="spellEnd"/>
      <w:r>
        <w:rPr>
          <w:rFonts w:eastAsia="Arial" w:cs="Arial"/>
          <w:color w:val="000000"/>
          <w:szCs w:val="20"/>
        </w:rPr>
        <w:t xml:space="preserve"> para encontrar un </w:t>
      </w:r>
      <w:proofErr w:type="spellStart"/>
      <w:r>
        <w:rPr>
          <w:rFonts w:eastAsia="Arial" w:cs="Arial"/>
          <w:color w:val="000000"/>
          <w:szCs w:val="20"/>
        </w:rPr>
        <w:t>stronghold</w:t>
      </w:r>
      <w:proofErr w:type="spellEnd"/>
      <w:r>
        <w:rPr>
          <w:rFonts w:eastAsia="Arial" w:cs="Arial"/>
          <w:color w:val="000000"/>
          <w:szCs w:val="20"/>
        </w:rPr>
        <w:t xml:space="preserve"> cerca del </w:t>
      </w:r>
      <w:proofErr w:type="spellStart"/>
      <w:r>
        <w:rPr>
          <w:rFonts w:eastAsia="Arial" w:cs="Arial"/>
          <w:color w:val="000000"/>
          <w:szCs w:val="20"/>
        </w:rPr>
        <w:t>spawn</w:t>
      </w:r>
      <w:proofErr w:type="spellEnd"/>
      <w:r>
        <w:rPr>
          <w:rFonts w:eastAsia="Arial" w:cs="Arial"/>
          <w:color w:val="000000"/>
          <w:szCs w:val="20"/>
        </w:rPr>
        <w:t xml:space="preserve"> en 1.</w:t>
      </w:r>
      <w:proofErr w:type="gramEnd"/>
      <w:r>
        <w:rPr>
          <w:rFonts w:eastAsia="Arial" w:cs="Arial"/>
          <w:color w:val="000000"/>
          <w:szCs w:val="20"/>
        </w:rPr>
        <w:t>21?</w:t>
      </w:r>
    </w:p>
    <w:p w14:paraId="788DC4C6" w14:textId="77777777" w:rsidR="001F21F8" w:rsidRDefault="00000000">
      <w:pPr>
        <w:spacing w:before="240" w:after="240"/>
      </w:pPr>
      <w:proofErr w:type="spellStart"/>
      <w:r>
        <w:rPr>
          <w:rFonts w:eastAsia="Arial" w:cs="Arial"/>
          <w:b/>
          <w:bCs/>
          <w:color w:val="000000"/>
          <w:szCs w:val="20"/>
        </w:rPr>
        <w:t>Minetico</w:t>
      </w:r>
      <w:proofErr w:type="spellEnd"/>
      <w:r>
        <w:rPr>
          <w:rFonts w:eastAsia="Arial" w:cs="Arial"/>
          <w:b/>
          <w:bCs/>
          <w:color w:val="000000"/>
          <w:szCs w:val="20"/>
        </w:rPr>
        <w:t>:</w:t>
      </w:r>
      <w:r>
        <w:rPr>
          <w:rFonts w:eastAsia="Arial" w:cs="Arial"/>
          <w:color w:val="000000"/>
          <w:szCs w:val="20"/>
        </w:rPr>
        <w:t xml:space="preserve"> En la versión 1.21 la </w:t>
      </w:r>
      <w:proofErr w:type="spellStart"/>
      <w:r>
        <w:rPr>
          <w:rFonts w:eastAsia="Arial" w:cs="Arial"/>
          <w:color w:val="000000"/>
          <w:szCs w:val="20"/>
        </w:rPr>
        <w:t>seed</w:t>
      </w:r>
      <w:proofErr w:type="spellEnd"/>
      <w:r>
        <w:rPr>
          <w:rFonts w:eastAsia="Arial" w:cs="Arial"/>
          <w:color w:val="000000"/>
          <w:szCs w:val="20"/>
        </w:rPr>
        <w:t xml:space="preserve"> “-1234567890” te deja un </w:t>
      </w:r>
      <w:proofErr w:type="spellStart"/>
      <w:r>
        <w:rPr>
          <w:rFonts w:eastAsia="Arial" w:cs="Arial"/>
          <w:color w:val="000000"/>
          <w:szCs w:val="20"/>
        </w:rPr>
        <w:t>stronghold</w:t>
      </w:r>
      <w:proofErr w:type="spellEnd"/>
      <w:r>
        <w:rPr>
          <w:rFonts w:eastAsia="Arial" w:cs="Arial"/>
          <w:color w:val="000000"/>
          <w:szCs w:val="20"/>
        </w:rPr>
        <w:t xml:space="preserve"> a solo 120 bloques del </w:t>
      </w:r>
      <w:proofErr w:type="spellStart"/>
      <w:r>
        <w:rPr>
          <w:rFonts w:eastAsia="Arial" w:cs="Arial"/>
          <w:color w:val="000000"/>
          <w:szCs w:val="20"/>
        </w:rPr>
        <w:t>spawn</w:t>
      </w:r>
      <w:proofErr w:type="spellEnd"/>
      <w:r>
        <w:rPr>
          <w:rFonts w:eastAsia="Arial" w:cs="Arial"/>
          <w:color w:val="000000"/>
          <w:szCs w:val="20"/>
        </w:rPr>
        <w:t xml:space="preserve">. ¿Quieres las coordenadas exactas y coordenadas de </w:t>
      </w:r>
      <w:proofErr w:type="spellStart"/>
      <w:r>
        <w:rPr>
          <w:rFonts w:eastAsia="Arial" w:cs="Arial"/>
          <w:color w:val="000000"/>
          <w:szCs w:val="20"/>
        </w:rPr>
        <w:t>eye</w:t>
      </w:r>
      <w:proofErr w:type="spellEnd"/>
      <w:r>
        <w:rPr>
          <w:rFonts w:eastAsia="Arial" w:cs="Arial"/>
          <w:color w:val="000000"/>
          <w:szCs w:val="20"/>
        </w:rPr>
        <w:t xml:space="preserve"> </w:t>
      </w:r>
      <w:proofErr w:type="spellStart"/>
      <w:r>
        <w:rPr>
          <w:rFonts w:eastAsia="Arial" w:cs="Arial"/>
          <w:color w:val="000000"/>
          <w:szCs w:val="20"/>
        </w:rPr>
        <w:t>of</w:t>
      </w:r>
      <w:proofErr w:type="spellEnd"/>
      <w:r>
        <w:rPr>
          <w:rFonts w:eastAsia="Arial" w:cs="Arial"/>
          <w:color w:val="000000"/>
          <w:szCs w:val="20"/>
        </w:rPr>
        <w:t xml:space="preserve"> </w:t>
      </w:r>
      <w:proofErr w:type="spellStart"/>
      <w:r>
        <w:rPr>
          <w:rFonts w:eastAsia="Arial" w:cs="Arial"/>
          <w:color w:val="000000"/>
          <w:szCs w:val="20"/>
        </w:rPr>
        <w:t>ender</w:t>
      </w:r>
      <w:proofErr w:type="spellEnd"/>
      <w:r>
        <w:rPr>
          <w:rFonts w:eastAsia="Arial" w:cs="Arial"/>
          <w:color w:val="000000"/>
          <w:szCs w:val="20"/>
        </w:rPr>
        <w:t>?</w:t>
      </w:r>
    </w:p>
    <w:p w14:paraId="71C2C621" w14:textId="77777777" w:rsidR="001F21F8" w:rsidRDefault="00000000">
      <w:pPr>
        <w:ind w:left="300"/>
      </w:pPr>
      <w:r>
        <w:rPr>
          <w:rFonts w:eastAsia="Arial" w:cs="Arial"/>
          <w:b/>
          <w:bCs/>
          <w:color w:val="000000"/>
          <w:szCs w:val="20"/>
        </w:rPr>
        <w:t>Ejemplo 3 – Pregunta con contexto de racha</w:t>
      </w:r>
    </w:p>
    <w:p w14:paraId="5837D6E6" w14:textId="77777777" w:rsidR="001F21F8" w:rsidRDefault="00000000">
      <w:pPr>
        <w:ind w:left="300"/>
      </w:pPr>
      <w:r>
        <w:rPr>
          <w:rFonts w:eastAsia="Arial" w:cs="Arial"/>
          <w:b/>
          <w:bCs/>
          <w:color w:val="000000"/>
          <w:szCs w:val="20"/>
        </w:rPr>
        <w:t>Usuario:</w:t>
      </w:r>
      <w:r>
        <w:rPr>
          <w:rFonts w:eastAsia="Arial" w:cs="Arial"/>
          <w:color w:val="000000"/>
          <w:szCs w:val="20"/>
        </w:rPr>
        <w:t xml:space="preserve"> Llevo 7 días de racha, ¿qué recompensa me das?</w:t>
      </w:r>
    </w:p>
    <w:p w14:paraId="713C1995" w14:textId="77777777" w:rsidR="001F21F8" w:rsidRDefault="00000000">
      <w:pPr>
        <w:spacing w:before="240" w:after="240"/>
      </w:pPr>
      <w:proofErr w:type="spellStart"/>
      <w:r>
        <w:rPr>
          <w:rFonts w:eastAsia="Arial" w:cs="Arial"/>
          <w:b/>
          <w:bCs/>
          <w:color w:val="000000"/>
          <w:szCs w:val="20"/>
        </w:rPr>
        <w:t>Minetico</w:t>
      </w:r>
      <w:proofErr w:type="spellEnd"/>
      <w:r>
        <w:rPr>
          <w:rFonts w:eastAsia="Arial" w:cs="Arial"/>
          <w:b/>
          <w:bCs/>
          <w:color w:val="000000"/>
          <w:szCs w:val="20"/>
        </w:rPr>
        <w:t>:</w:t>
      </w:r>
      <w:r>
        <w:rPr>
          <w:rFonts w:eastAsia="Arial" w:cs="Arial"/>
          <w:color w:val="000000"/>
          <w:szCs w:val="20"/>
        </w:rPr>
        <w:t xml:space="preserve"> ¡Felicidades </w:t>
      </w:r>
      <w:proofErr w:type="gramStart"/>
      <w:r>
        <w:rPr>
          <w:rFonts w:eastAsia="Arial" w:cs="Arial"/>
          <w:color w:val="000000"/>
          <w:szCs w:val="20"/>
        </w:rPr>
        <w:t>crack</w:t>
      </w:r>
      <w:proofErr w:type="gramEnd"/>
      <w:r>
        <w:rPr>
          <w:rFonts w:eastAsia="Arial" w:cs="Arial"/>
          <w:color w:val="000000"/>
          <w:szCs w:val="20"/>
        </w:rPr>
        <w:t>! 🔥 Por tu racha de 7 días desbloqueas la skin “</w:t>
      </w:r>
      <w:proofErr w:type="spellStart"/>
      <w:r>
        <w:rPr>
          <w:rFonts w:eastAsia="Arial" w:cs="Arial"/>
          <w:color w:val="000000"/>
          <w:szCs w:val="20"/>
        </w:rPr>
        <w:t>Creeper</w:t>
      </w:r>
      <w:proofErr w:type="spellEnd"/>
      <w:r>
        <w:rPr>
          <w:rFonts w:eastAsia="Arial" w:cs="Arial"/>
          <w:color w:val="000000"/>
          <w:szCs w:val="20"/>
        </w:rPr>
        <w:t xml:space="preserve"> Glow”. ¿Quieres que te muestre cómo se ve?</w:t>
      </w:r>
    </w:p>
    <w:p w14:paraId="29AE55C7" w14:textId="77777777" w:rsidR="001F21F8" w:rsidRDefault="00000000">
      <w:pPr>
        <w:spacing w:before="240" w:after="240"/>
      </w:pPr>
      <w:r>
        <w:rPr>
          <w:rFonts w:eastAsia="Arial" w:cs="Arial"/>
          <w:i/>
          <w:iCs/>
          <w:color w:val="000000"/>
          <w:szCs w:val="20"/>
        </w:rPr>
        <w:t>(Puedes agregar más ejemplos reales que ya hayas probado con tu modelo)</w:t>
      </w:r>
    </w:p>
    <w:p w14:paraId="201D7575" w14:textId="77777777" w:rsidR="001F21F8" w:rsidRDefault="00000000">
      <w:pPr>
        <w:pStyle w:val="Ttulo4"/>
        <w:spacing w:after="40"/>
        <w:ind w:left="300"/>
      </w:pPr>
      <w:r>
        <w:rPr>
          <w:rFonts w:eastAsia="Arial" w:cs="Arial"/>
          <w:color w:val="000000"/>
          <w:sz w:val="22"/>
          <w:szCs w:val="22"/>
        </w:rPr>
        <w:t>A.3 Mockups y pantallazos de la interfaz</w:t>
      </w:r>
    </w:p>
    <w:p w14:paraId="252FCBE4" w14:textId="77777777" w:rsidR="001F21F8" w:rsidRDefault="00000000">
      <w:pPr>
        <w:ind w:firstLine="300"/>
      </w:pPr>
      <w:r>
        <w:rPr>
          <w:rFonts w:eastAsia="Arial" w:cs="Arial"/>
          <w:b/>
          <w:bCs/>
          <w:color w:val="000000"/>
          <w:szCs w:val="20"/>
        </w:rPr>
        <w:t xml:space="preserve">Figura A.1 – Pantalla principal de </w:t>
      </w:r>
      <w:proofErr w:type="spellStart"/>
      <w:r>
        <w:rPr>
          <w:rFonts w:eastAsia="Arial" w:cs="Arial"/>
          <w:b/>
          <w:bCs/>
          <w:color w:val="000000"/>
          <w:szCs w:val="20"/>
        </w:rPr>
        <w:t>Minetico</w:t>
      </w:r>
      <w:proofErr w:type="spellEnd"/>
    </w:p>
    <w:p w14:paraId="35ADC11F" w14:textId="77777777" w:rsidR="001F21F8" w:rsidRDefault="001F21F8">
      <w:pPr>
        <w:ind w:left="300"/>
      </w:pPr>
    </w:p>
    <w:p w14:paraId="65D68D30" w14:textId="77777777" w:rsidR="001F21F8" w:rsidRDefault="00000000">
      <w:pPr>
        <w:ind w:left="300"/>
      </w:pPr>
      <w:r>
        <w:rPr>
          <w:noProof/>
        </w:rPr>
        <w:drawing>
          <wp:inline distT="0" distB="0" distL="0" distR="0" wp14:anchorId="34E62821" wp14:editId="7C9E4D15">
            <wp:extent cx="4968026" cy="3636193"/>
            <wp:effectExtent l="0" t="0" r="4024" b="2357"/>
            <wp:docPr id="160697900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rcRect l="22155" t="7446" r="21556" b="19503"/>
                    <a:stretch>
                      <a:fillRect/>
                    </a:stretch>
                  </pic:blipFill>
                  <pic:spPr>
                    <a:xfrm>
                      <a:off x="0" y="0"/>
                      <a:ext cx="4968026" cy="363619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2F35CDA" w14:textId="77777777" w:rsidR="001F21F8" w:rsidRDefault="001F21F8">
      <w:pPr>
        <w:ind w:left="300"/>
        <w:rPr>
          <w:rFonts w:eastAsia="Arial" w:cs="Arial"/>
          <w:b/>
          <w:bCs/>
          <w:color w:val="000000"/>
        </w:rPr>
      </w:pPr>
    </w:p>
    <w:p w14:paraId="7D3DFF0B" w14:textId="77777777" w:rsidR="001F21F8" w:rsidRDefault="00000000">
      <w:pPr>
        <w:ind w:left="300"/>
      </w:pPr>
      <w:r>
        <w:rPr>
          <w:rFonts w:eastAsia="Arial" w:cs="Arial"/>
          <w:b/>
          <w:color w:val="000000"/>
        </w:rPr>
        <w:t>Figura A.2 – Preguntas Avanzadas</w:t>
      </w:r>
    </w:p>
    <w:p w14:paraId="4E6E3FE8" w14:textId="77777777" w:rsidR="001F21F8" w:rsidRDefault="001F21F8">
      <w:pPr>
        <w:spacing w:before="240" w:after="240"/>
      </w:pPr>
    </w:p>
    <w:p w14:paraId="76968B4F" w14:textId="77777777" w:rsidR="001F21F8" w:rsidRDefault="0000000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60000953" wp14:editId="7C72A82A">
            <wp:extent cx="5218983" cy="3422297"/>
            <wp:effectExtent l="0" t="0" r="717" b="6703"/>
            <wp:docPr id="197501548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rcRect l="20843" t="7522" r="16873" b="19911"/>
                    <a:stretch>
                      <a:fillRect/>
                    </a:stretch>
                  </pic:blipFill>
                  <pic:spPr>
                    <a:xfrm>
                      <a:off x="0" y="0"/>
                      <a:ext cx="5218983" cy="34222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86B4259" w14:textId="77777777" w:rsidR="001F21F8" w:rsidRDefault="001F21F8">
      <w:pPr>
        <w:ind w:left="300"/>
        <w:rPr>
          <w:rFonts w:eastAsia="Arial" w:cs="Arial"/>
          <w:b/>
          <w:bCs/>
          <w:color w:val="000000"/>
        </w:rPr>
      </w:pPr>
    </w:p>
    <w:p w14:paraId="15DD127F" w14:textId="77777777" w:rsidR="001F21F8" w:rsidRDefault="00000000">
      <w:pPr>
        <w:ind w:left="300"/>
      </w:pPr>
      <w:r>
        <w:br/>
      </w:r>
      <w:r>
        <w:rPr>
          <w:rFonts w:eastAsia="Arial" w:cs="Arial"/>
          <w:b/>
          <w:color w:val="000000"/>
        </w:rPr>
        <w:t>Figura A.3 – Chat en acción respondiendo pregunta de Minecraft</w:t>
      </w:r>
    </w:p>
    <w:p w14:paraId="5D1B5486" w14:textId="77777777" w:rsidR="001F21F8" w:rsidRDefault="001F21F8">
      <w:pPr>
        <w:spacing w:before="240" w:after="240"/>
      </w:pPr>
    </w:p>
    <w:p w14:paraId="7C866FF8" w14:textId="77777777" w:rsidR="001F21F8" w:rsidRDefault="00000000">
      <w:pPr>
        <w:spacing w:before="240" w:after="240"/>
      </w:pPr>
      <w:r>
        <w:rPr>
          <w:noProof/>
        </w:rPr>
        <w:drawing>
          <wp:inline distT="0" distB="0" distL="0" distR="0" wp14:anchorId="55AA4C7E" wp14:editId="014553B8">
            <wp:extent cx="5479779" cy="3710296"/>
            <wp:effectExtent l="0" t="0" r="6621" b="4454"/>
            <wp:docPr id="4823869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rcRect l="22007" t="7931" r="20270" b="22413"/>
                    <a:stretch>
                      <a:fillRect/>
                    </a:stretch>
                  </pic:blipFill>
                  <pic:spPr>
                    <a:xfrm>
                      <a:off x="0" y="0"/>
                      <a:ext cx="5479779" cy="37102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C826E63" w14:textId="77777777" w:rsidR="001F21F8" w:rsidRDefault="00000000">
      <w:pPr>
        <w:pStyle w:val="Ttulo4"/>
        <w:spacing w:after="40"/>
        <w:ind w:left="30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lastRenderedPageBreak/>
        <w:t xml:space="preserve">Figura </w:t>
      </w:r>
      <w:r>
        <w:rPr>
          <w:rFonts w:eastAsia="Arial" w:cs="Arial"/>
          <w:color w:val="000000"/>
          <w:sz w:val="22"/>
          <w:szCs w:val="22"/>
        </w:rPr>
        <w:tab/>
        <w:t xml:space="preserve">A.3,1 Logo </w:t>
      </w:r>
      <w:proofErr w:type="spellStart"/>
      <w:r>
        <w:rPr>
          <w:rFonts w:eastAsia="Arial" w:cs="Arial"/>
          <w:color w:val="000000"/>
          <w:sz w:val="22"/>
          <w:szCs w:val="22"/>
        </w:rPr>
        <w:t>minetico</w:t>
      </w:r>
      <w:proofErr w:type="spellEnd"/>
    </w:p>
    <w:p w14:paraId="42D19804" w14:textId="77777777" w:rsidR="001F21F8" w:rsidRDefault="00000000">
      <w:pPr>
        <w:pStyle w:val="Normalindentado4"/>
      </w:pPr>
      <w:r>
        <w:rPr>
          <w:rFonts w:eastAsia="Arial"/>
          <w:noProof/>
        </w:rPr>
        <w:drawing>
          <wp:inline distT="0" distB="0" distL="0" distR="0" wp14:anchorId="5BA97A6E" wp14:editId="0FCABDD5">
            <wp:extent cx="2087876" cy="2087876"/>
            <wp:effectExtent l="0" t="0" r="7624" b="7624"/>
            <wp:docPr id="337417544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7876" cy="208787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DC1B94D" w14:textId="77777777" w:rsidR="001F21F8" w:rsidRDefault="00000000">
      <w:pPr>
        <w:pStyle w:val="Ttulo4"/>
        <w:spacing w:after="40"/>
        <w:ind w:left="300"/>
      </w:pPr>
      <w:r>
        <w:rPr>
          <w:rFonts w:eastAsia="Arial" w:cs="Arial"/>
          <w:color w:val="000000"/>
          <w:sz w:val="22"/>
          <w:szCs w:val="22"/>
        </w:rPr>
        <w:t xml:space="preserve">A.4 Base de conocimiento de Minecraft soportada por </w:t>
      </w:r>
      <w:proofErr w:type="spellStart"/>
      <w:r>
        <w:rPr>
          <w:rFonts w:eastAsia="Arial" w:cs="Arial"/>
          <w:color w:val="000000"/>
          <w:sz w:val="22"/>
          <w:szCs w:val="22"/>
        </w:rPr>
        <w:t>Minetico</w:t>
      </w:r>
      <w:proofErr w:type="spellEnd"/>
    </w:p>
    <w:p w14:paraId="0BEEB5BD" w14:textId="77777777" w:rsidR="001F21F8" w:rsidRDefault="00000000">
      <w:pPr>
        <w:spacing w:before="240" w:after="240"/>
      </w:pPr>
      <w:proofErr w:type="spellStart"/>
      <w:r>
        <w:rPr>
          <w:rFonts w:eastAsia="Arial" w:cs="Arial"/>
          <w:color w:val="000000"/>
          <w:szCs w:val="20"/>
        </w:rPr>
        <w:t>Minetico</w:t>
      </w:r>
      <w:proofErr w:type="spellEnd"/>
      <w:r>
        <w:rPr>
          <w:rFonts w:eastAsia="Arial" w:cs="Arial"/>
          <w:color w:val="000000"/>
          <w:szCs w:val="20"/>
        </w:rPr>
        <w:t xml:space="preserve"> está entrenado para responder sobre los siguientes temas principales:</w:t>
      </w:r>
    </w:p>
    <w:p w14:paraId="5FBEC363" w14:textId="77777777" w:rsidR="001F21F8" w:rsidRDefault="00000000">
      <w:pPr>
        <w:pStyle w:val="Prrafodelista"/>
        <w:numPr>
          <w:ilvl w:val="0"/>
          <w:numId w:val="14"/>
        </w:numPr>
        <w:spacing w:before="200" w:after="200"/>
        <w:rPr>
          <w:rFonts w:eastAsia="Arial" w:cs="Arial"/>
          <w:color w:val="000000"/>
          <w:szCs w:val="20"/>
        </w:rPr>
      </w:pPr>
      <w:r>
        <w:rPr>
          <w:rFonts w:eastAsia="Arial" w:cs="Arial"/>
          <w:color w:val="000000"/>
          <w:szCs w:val="20"/>
        </w:rPr>
        <w:t>Mecánicas básicas y avanzadas de supervivencia</w:t>
      </w:r>
    </w:p>
    <w:p w14:paraId="345AA1DB" w14:textId="77777777" w:rsidR="001F21F8" w:rsidRDefault="00000000">
      <w:pPr>
        <w:pStyle w:val="Prrafodelista"/>
        <w:numPr>
          <w:ilvl w:val="0"/>
          <w:numId w:val="14"/>
        </w:numPr>
        <w:spacing w:before="200" w:after="200"/>
        <w:rPr>
          <w:rFonts w:eastAsia="Arial" w:cs="Arial"/>
          <w:color w:val="000000"/>
          <w:szCs w:val="20"/>
        </w:rPr>
      </w:pPr>
      <w:r>
        <w:rPr>
          <w:rFonts w:eastAsia="Arial" w:cs="Arial"/>
          <w:color w:val="000000"/>
          <w:szCs w:val="20"/>
        </w:rPr>
        <w:t xml:space="preserve">Construcción y </w:t>
      </w:r>
      <w:proofErr w:type="spellStart"/>
      <w:r>
        <w:rPr>
          <w:rFonts w:eastAsia="Arial" w:cs="Arial"/>
          <w:color w:val="000000"/>
          <w:szCs w:val="20"/>
        </w:rPr>
        <w:t>redstone</w:t>
      </w:r>
      <w:proofErr w:type="spellEnd"/>
      <w:r>
        <w:rPr>
          <w:rFonts w:eastAsia="Arial" w:cs="Arial"/>
          <w:color w:val="000000"/>
          <w:szCs w:val="20"/>
        </w:rPr>
        <w:t xml:space="preserve"> (granjas automáticas, circuitos)</w:t>
      </w:r>
    </w:p>
    <w:p w14:paraId="14000FD3" w14:textId="77777777" w:rsidR="001F21F8" w:rsidRDefault="00000000">
      <w:pPr>
        <w:pStyle w:val="Prrafodelista"/>
        <w:numPr>
          <w:ilvl w:val="0"/>
          <w:numId w:val="14"/>
        </w:numPr>
        <w:spacing w:before="200" w:after="200"/>
        <w:rPr>
          <w:rFonts w:eastAsia="Arial" w:cs="Arial"/>
          <w:color w:val="000000"/>
          <w:szCs w:val="20"/>
        </w:rPr>
      </w:pPr>
      <w:r>
        <w:rPr>
          <w:rFonts w:eastAsia="Arial" w:cs="Arial"/>
          <w:color w:val="000000"/>
          <w:szCs w:val="20"/>
        </w:rPr>
        <w:t>Dimensiones (</w:t>
      </w:r>
      <w:proofErr w:type="spellStart"/>
      <w:r>
        <w:rPr>
          <w:rFonts w:eastAsia="Arial" w:cs="Arial"/>
          <w:color w:val="000000"/>
          <w:szCs w:val="20"/>
        </w:rPr>
        <w:t>Overworld</w:t>
      </w:r>
      <w:proofErr w:type="spellEnd"/>
      <w:r>
        <w:rPr>
          <w:rFonts w:eastAsia="Arial" w:cs="Arial"/>
          <w:color w:val="000000"/>
          <w:szCs w:val="20"/>
        </w:rPr>
        <w:t>, Nether, End)</w:t>
      </w:r>
    </w:p>
    <w:p w14:paraId="616BCD25" w14:textId="77777777" w:rsidR="001F21F8" w:rsidRDefault="00000000">
      <w:pPr>
        <w:pStyle w:val="Prrafodelista"/>
        <w:numPr>
          <w:ilvl w:val="0"/>
          <w:numId w:val="14"/>
        </w:numPr>
        <w:spacing w:before="200" w:after="200"/>
        <w:rPr>
          <w:rFonts w:eastAsia="Arial" w:cs="Arial"/>
          <w:color w:val="000000"/>
          <w:szCs w:val="20"/>
        </w:rPr>
      </w:pPr>
      <w:proofErr w:type="spellStart"/>
      <w:r>
        <w:rPr>
          <w:rFonts w:eastAsia="Arial" w:cs="Arial"/>
          <w:color w:val="000000"/>
          <w:szCs w:val="20"/>
        </w:rPr>
        <w:t>Mobs</w:t>
      </w:r>
      <w:proofErr w:type="spellEnd"/>
      <w:r>
        <w:rPr>
          <w:rFonts w:eastAsia="Arial" w:cs="Arial"/>
          <w:color w:val="000000"/>
          <w:szCs w:val="20"/>
        </w:rPr>
        <w:t>, jefes y combates</w:t>
      </w:r>
    </w:p>
    <w:p w14:paraId="7FA9E6D2" w14:textId="77777777" w:rsidR="001F21F8" w:rsidRDefault="00000000">
      <w:pPr>
        <w:pStyle w:val="Prrafodelista"/>
        <w:numPr>
          <w:ilvl w:val="0"/>
          <w:numId w:val="14"/>
        </w:numPr>
        <w:spacing w:before="200" w:after="200"/>
        <w:rPr>
          <w:rFonts w:eastAsia="Arial" w:cs="Arial"/>
          <w:color w:val="000000"/>
          <w:szCs w:val="20"/>
        </w:rPr>
      </w:pPr>
      <w:r>
        <w:rPr>
          <w:rFonts w:eastAsia="Arial" w:cs="Arial"/>
          <w:color w:val="000000"/>
          <w:szCs w:val="20"/>
        </w:rPr>
        <w:t>Biomas, estructuras y generación de mundo</w:t>
      </w:r>
    </w:p>
    <w:p w14:paraId="3408F316" w14:textId="77777777" w:rsidR="001F21F8" w:rsidRDefault="00000000">
      <w:pPr>
        <w:pStyle w:val="Prrafodelista"/>
        <w:numPr>
          <w:ilvl w:val="0"/>
          <w:numId w:val="14"/>
        </w:numPr>
        <w:spacing w:before="200" w:after="200"/>
        <w:rPr>
          <w:rFonts w:eastAsia="Arial" w:cs="Arial"/>
          <w:color w:val="000000"/>
          <w:szCs w:val="20"/>
        </w:rPr>
      </w:pPr>
      <w:r>
        <w:rPr>
          <w:rFonts w:eastAsia="Arial" w:cs="Arial"/>
          <w:color w:val="000000"/>
          <w:szCs w:val="20"/>
        </w:rPr>
        <w:t>Actualizaciones recientes (1.20, 1.21, etc.)</w:t>
      </w:r>
    </w:p>
    <w:p w14:paraId="566262F1" w14:textId="77777777" w:rsidR="001F21F8" w:rsidRDefault="00000000">
      <w:pPr>
        <w:pStyle w:val="Prrafodelista"/>
        <w:numPr>
          <w:ilvl w:val="0"/>
          <w:numId w:val="14"/>
        </w:numPr>
        <w:spacing w:before="200" w:after="200"/>
        <w:rPr>
          <w:rFonts w:eastAsia="Arial" w:cs="Arial"/>
          <w:color w:val="000000"/>
          <w:szCs w:val="20"/>
        </w:rPr>
      </w:pPr>
      <w:r>
        <w:rPr>
          <w:rFonts w:eastAsia="Arial" w:cs="Arial"/>
          <w:color w:val="000000"/>
          <w:szCs w:val="20"/>
        </w:rPr>
        <w:t xml:space="preserve">Trucos, </w:t>
      </w:r>
      <w:proofErr w:type="spellStart"/>
      <w:r>
        <w:rPr>
          <w:rFonts w:eastAsia="Arial" w:cs="Arial"/>
          <w:color w:val="000000"/>
          <w:szCs w:val="20"/>
        </w:rPr>
        <w:t>seeds</w:t>
      </w:r>
      <w:proofErr w:type="spellEnd"/>
      <w:r>
        <w:rPr>
          <w:rFonts w:eastAsia="Arial" w:cs="Arial"/>
          <w:color w:val="000000"/>
          <w:szCs w:val="20"/>
        </w:rPr>
        <w:t xml:space="preserve"> y comandos</w:t>
      </w:r>
    </w:p>
    <w:p w14:paraId="177A8A20" w14:textId="77777777" w:rsidR="001F21F8" w:rsidRDefault="00000000">
      <w:pPr>
        <w:pStyle w:val="Prrafodelista"/>
        <w:numPr>
          <w:ilvl w:val="0"/>
          <w:numId w:val="14"/>
        </w:numPr>
        <w:spacing w:before="200" w:after="200"/>
        <w:rPr>
          <w:rFonts w:eastAsia="Arial" w:cs="Arial"/>
          <w:color w:val="000000"/>
          <w:szCs w:val="20"/>
        </w:rPr>
      </w:pPr>
      <w:r>
        <w:rPr>
          <w:rFonts w:eastAsia="Arial" w:cs="Arial"/>
          <w:color w:val="000000"/>
          <w:szCs w:val="20"/>
        </w:rPr>
        <w:t>Mods más populares (solo información, no ejecución)</w:t>
      </w:r>
    </w:p>
    <w:p w14:paraId="5311A78B" w14:textId="77777777" w:rsidR="001F21F8" w:rsidRDefault="00000000">
      <w:pPr>
        <w:pStyle w:val="Ttulo4"/>
        <w:spacing w:after="40"/>
        <w:ind w:left="300"/>
      </w:pPr>
      <w:r>
        <w:rPr>
          <w:rFonts w:eastAsia="Arial" w:cs="Arial"/>
          <w:color w:val="000000"/>
          <w:sz w:val="22"/>
          <w:szCs w:val="22"/>
        </w:rPr>
        <w:lastRenderedPageBreak/>
        <w:t>A.5 Diagrama inicio en la web</w:t>
      </w:r>
    </w:p>
    <w:p w14:paraId="675568FE" w14:textId="77777777" w:rsidR="001F21F8" w:rsidRDefault="00000000">
      <w:pPr>
        <w:spacing w:before="240" w:after="240"/>
      </w:pPr>
      <w:r>
        <w:rPr>
          <w:noProof/>
        </w:rPr>
        <w:drawing>
          <wp:inline distT="0" distB="0" distL="0" distR="0" wp14:anchorId="6FE15A96" wp14:editId="335D0DE6">
            <wp:extent cx="3705221" cy="5557842"/>
            <wp:effectExtent l="0" t="0" r="0" b="4758"/>
            <wp:docPr id="86796388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1" cy="555784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2A9CEE2" w14:textId="77777777" w:rsidR="001F21F8" w:rsidRDefault="001F21F8">
      <w:pPr>
        <w:ind w:left="300"/>
        <w:rPr>
          <w:rFonts w:eastAsia="Arial" w:cs="Arial"/>
          <w:b/>
          <w:bCs/>
          <w:color w:val="000000"/>
        </w:rPr>
      </w:pPr>
    </w:p>
    <w:p w14:paraId="5772A28B" w14:textId="77777777" w:rsidR="001F21F8" w:rsidRDefault="001F21F8">
      <w:pPr>
        <w:ind w:left="300"/>
        <w:rPr>
          <w:rFonts w:eastAsia="Arial" w:cs="Arial"/>
          <w:b/>
          <w:bCs/>
          <w:color w:val="000000"/>
        </w:rPr>
      </w:pPr>
    </w:p>
    <w:p w14:paraId="63D2A4A8" w14:textId="77777777" w:rsidR="001F21F8" w:rsidRDefault="001F21F8">
      <w:pPr>
        <w:ind w:left="300"/>
        <w:rPr>
          <w:rFonts w:eastAsia="Arial" w:cs="Arial"/>
          <w:b/>
          <w:bCs/>
          <w:color w:val="000000"/>
        </w:rPr>
      </w:pPr>
    </w:p>
    <w:p w14:paraId="2303AC08" w14:textId="77777777" w:rsidR="001F21F8" w:rsidRDefault="001F21F8">
      <w:pPr>
        <w:ind w:left="300"/>
        <w:rPr>
          <w:rFonts w:eastAsia="Arial" w:cs="Arial"/>
          <w:b/>
          <w:bCs/>
          <w:color w:val="000000"/>
        </w:rPr>
      </w:pPr>
    </w:p>
    <w:p w14:paraId="5EEB7111" w14:textId="77777777" w:rsidR="001F21F8" w:rsidRDefault="001F21F8">
      <w:pPr>
        <w:ind w:left="300"/>
        <w:rPr>
          <w:rFonts w:eastAsia="Arial" w:cs="Arial"/>
          <w:b/>
          <w:bCs/>
          <w:color w:val="000000"/>
        </w:rPr>
      </w:pPr>
    </w:p>
    <w:p w14:paraId="095D81EE" w14:textId="77777777" w:rsidR="001F21F8" w:rsidRDefault="001F21F8">
      <w:pPr>
        <w:ind w:left="300"/>
        <w:rPr>
          <w:rFonts w:eastAsia="Arial" w:cs="Arial"/>
          <w:b/>
          <w:bCs/>
          <w:color w:val="000000"/>
        </w:rPr>
      </w:pPr>
    </w:p>
    <w:p w14:paraId="634E3863" w14:textId="77777777" w:rsidR="001F21F8" w:rsidRDefault="00000000">
      <w:pPr>
        <w:ind w:left="300"/>
      </w:pPr>
      <w:r>
        <w:rPr>
          <w:rFonts w:eastAsia="Arial" w:cs="Arial"/>
          <w:b/>
          <w:color w:val="000000"/>
        </w:rPr>
        <w:t>Figura A.6 – Flujo de conversación Chat + IA</w:t>
      </w:r>
    </w:p>
    <w:p w14:paraId="4AD61F42" w14:textId="77777777" w:rsidR="001F21F8" w:rsidRDefault="0000000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13EB0F7E" wp14:editId="3BBE0D92">
            <wp:extent cx="3594104" cy="5391146"/>
            <wp:effectExtent l="0" t="0" r="6346" b="4"/>
            <wp:docPr id="48676372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4" cy="53911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379F308" w14:textId="77777777" w:rsidR="001F21F8" w:rsidRDefault="001F21F8">
      <w:pPr>
        <w:pStyle w:val="Normalindentado3"/>
      </w:pPr>
    </w:p>
    <w:p w14:paraId="486D3B65" w14:textId="77777777" w:rsidR="001F21F8" w:rsidRDefault="001F21F8">
      <w:pPr>
        <w:pStyle w:val="Normalindentado3"/>
      </w:pPr>
    </w:p>
    <w:p w14:paraId="218C6217" w14:textId="77777777" w:rsidR="001F21F8" w:rsidRDefault="001F21F8">
      <w:pPr>
        <w:pStyle w:val="Normalindentado3"/>
      </w:pPr>
    </w:p>
    <w:p w14:paraId="219BE260" w14:textId="77777777" w:rsidR="001F21F8" w:rsidRDefault="001F21F8">
      <w:pPr>
        <w:pStyle w:val="Normalindentado3"/>
      </w:pPr>
    </w:p>
    <w:p w14:paraId="7448446E" w14:textId="77777777" w:rsidR="001F21F8" w:rsidRDefault="001F21F8">
      <w:pPr>
        <w:pStyle w:val="Normalindentado3"/>
      </w:pPr>
    </w:p>
    <w:p w14:paraId="13761BB6" w14:textId="77777777" w:rsidR="001F21F8" w:rsidRDefault="001F21F8">
      <w:pPr>
        <w:pStyle w:val="Normalindentado3"/>
      </w:pPr>
    </w:p>
    <w:p w14:paraId="3511D063" w14:textId="77777777" w:rsidR="001F21F8" w:rsidRDefault="001F21F8">
      <w:pPr>
        <w:pStyle w:val="Normalindentado3"/>
      </w:pPr>
    </w:p>
    <w:p w14:paraId="07743372" w14:textId="77777777" w:rsidR="001F21F8" w:rsidRDefault="001F21F8">
      <w:pPr>
        <w:pStyle w:val="Ttulo3"/>
      </w:pPr>
    </w:p>
    <w:p w14:paraId="0FE648DA" w14:textId="77777777" w:rsidR="001F21F8" w:rsidRDefault="00000000">
      <w:pPr>
        <w:pStyle w:val="Ttulo3"/>
      </w:pPr>
      <w:r>
        <w:t xml:space="preserve">A.7 Referencias bibliográficas </w:t>
      </w:r>
    </w:p>
    <w:p w14:paraId="10857BA9" w14:textId="77777777" w:rsidR="001F21F8" w:rsidRDefault="00000000">
      <w:pPr>
        <w:spacing w:before="240" w:after="240"/>
      </w:pPr>
      <w:r>
        <w:t xml:space="preserve">Ardila, A. F., Ayala, D., Alarcón, D., &amp; Veloza, M. (2026). </w:t>
      </w:r>
      <w:r>
        <w:rPr>
          <w:i/>
          <w:iCs/>
        </w:rPr>
        <w:t xml:space="preserve">Documento </w:t>
      </w:r>
      <w:proofErr w:type="spellStart"/>
      <w:r>
        <w:rPr>
          <w:i/>
          <w:iCs/>
        </w:rPr>
        <w:t>Minetico</w:t>
      </w:r>
      <w:proofErr w:type="spellEnd"/>
      <w:r>
        <w:t xml:space="preserve"> [Documento interno]. Universidad Libre.</w:t>
      </w:r>
    </w:p>
    <w:p w14:paraId="6BE5B92A" w14:textId="77777777" w:rsidR="001F21F8" w:rsidRDefault="00000000">
      <w:pPr>
        <w:spacing w:before="240" w:after="240"/>
      </w:pPr>
      <w:proofErr w:type="spellStart"/>
      <w:r>
        <w:t>Grattafiori</w:t>
      </w:r>
      <w:proofErr w:type="spellEnd"/>
      <w:r>
        <w:t xml:space="preserve">, A., Dubey, A., </w:t>
      </w:r>
      <w:proofErr w:type="spellStart"/>
      <w:r>
        <w:t>Jauhri</w:t>
      </w:r>
      <w:proofErr w:type="spellEnd"/>
      <w:r>
        <w:t xml:space="preserve">, A., Pandey, A., Kadian, A., Al-Dahle, A., ... &amp; Meta AI </w:t>
      </w:r>
      <w:proofErr w:type="spellStart"/>
      <w:r>
        <w:t>Research</w:t>
      </w:r>
      <w:proofErr w:type="spellEnd"/>
      <w:r>
        <w:t xml:space="preserve">. (2024). </w:t>
      </w:r>
      <w:r>
        <w:rPr>
          <w:i/>
          <w:iCs/>
        </w:rPr>
        <w:t xml:space="preserve">The Llama 3 </w:t>
      </w:r>
      <w:proofErr w:type="spellStart"/>
      <w:r>
        <w:rPr>
          <w:i/>
          <w:iCs/>
        </w:rPr>
        <w:t>herd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models</w:t>
      </w:r>
      <w:proofErr w:type="spellEnd"/>
      <w:r>
        <w:t xml:space="preserve">. Meta AI. </w:t>
      </w:r>
      <w:hyperlink r:id="rId61" w:history="1">
        <w:r>
          <w:rPr>
            <w:rStyle w:val="Hipervnculo"/>
          </w:rPr>
          <w:t>https://ai.meta.com/research/publications/the-llama-3-herd-of-models/</w:t>
        </w:r>
      </w:hyperlink>
    </w:p>
    <w:p w14:paraId="66FD77FE" w14:textId="77777777" w:rsidR="001F21F8" w:rsidRDefault="00000000">
      <w:pPr>
        <w:spacing w:before="240" w:after="240"/>
      </w:pPr>
      <w:r>
        <w:lastRenderedPageBreak/>
        <w:t xml:space="preserve">Meta. (2025). </w:t>
      </w:r>
      <w:proofErr w:type="spellStart"/>
      <w:r>
        <w:rPr>
          <w:i/>
          <w:iCs/>
        </w:rPr>
        <w:t>LLaMA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documentation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Models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usage</w:t>
      </w:r>
      <w:proofErr w:type="spellEnd"/>
      <w:r>
        <w:t xml:space="preserve">. </w:t>
      </w:r>
      <w:hyperlink r:id="rId62" w:history="1">
        <w:r>
          <w:rPr>
            <w:rStyle w:val="Hipervnculo"/>
          </w:rPr>
          <w:t>https://www.llama.com/docs/overview/</w:t>
        </w:r>
      </w:hyperlink>
    </w:p>
    <w:p w14:paraId="24F12F4E" w14:textId="77777777" w:rsidR="001F21F8" w:rsidRDefault="00000000">
      <w:pPr>
        <w:spacing w:before="240" w:after="240"/>
      </w:pPr>
      <w:r>
        <w:t xml:space="preserve">Meta. (2026). </w:t>
      </w:r>
      <w:r>
        <w:rPr>
          <w:i/>
          <w:iCs/>
        </w:rPr>
        <w:t xml:space="preserve">Llama: </w:t>
      </w:r>
      <w:proofErr w:type="spellStart"/>
      <w:r>
        <w:rPr>
          <w:i/>
          <w:iCs/>
        </w:rPr>
        <w:t>Industry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leading</w:t>
      </w:r>
      <w:proofErr w:type="spellEnd"/>
      <w:r>
        <w:rPr>
          <w:i/>
          <w:iCs/>
        </w:rPr>
        <w:t>, open-</w:t>
      </w:r>
      <w:proofErr w:type="spellStart"/>
      <w:r>
        <w:rPr>
          <w:i/>
          <w:iCs/>
        </w:rPr>
        <w:t>source</w:t>
      </w:r>
      <w:proofErr w:type="spellEnd"/>
      <w:r>
        <w:rPr>
          <w:i/>
          <w:iCs/>
        </w:rPr>
        <w:t xml:space="preserve"> AI</w:t>
      </w:r>
      <w:r>
        <w:t xml:space="preserve">. </w:t>
      </w:r>
      <w:hyperlink r:id="rId63" w:history="1">
        <w:r>
          <w:rPr>
            <w:rStyle w:val="Hipervnculo"/>
          </w:rPr>
          <w:t>https://www.llama.com/</w:t>
        </w:r>
      </w:hyperlink>
    </w:p>
    <w:p w14:paraId="53B0899E" w14:textId="77777777" w:rsidR="001F21F8" w:rsidRDefault="00000000">
      <w:pPr>
        <w:spacing w:before="240" w:after="240"/>
      </w:pPr>
      <w:r>
        <w:t xml:space="preserve">Minecraft Wiki. (2026a). </w:t>
      </w:r>
      <w:r>
        <w:rPr>
          <w:i/>
          <w:iCs/>
        </w:rPr>
        <w:t>Bioma</w:t>
      </w:r>
      <w:r>
        <w:t xml:space="preserve">. </w:t>
      </w:r>
      <w:hyperlink r:id="rId64" w:history="1">
        <w:r>
          <w:rPr>
            <w:rStyle w:val="Hipervnculo"/>
          </w:rPr>
          <w:t>https://minecraft.fandom.com/es/wiki/Bioma</w:t>
        </w:r>
      </w:hyperlink>
    </w:p>
    <w:p w14:paraId="369C5AC6" w14:textId="77777777" w:rsidR="001F21F8" w:rsidRDefault="00000000">
      <w:pPr>
        <w:spacing w:before="240" w:after="240"/>
      </w:pPr>
      <w:r>
        <w:t xml:space="preserve">Minecraft Wiki. (2026b). </w:t>
      </w:r>
      <w:r>
        <w:rPr>
          <w:i/>
          <w:iCs/>
        </w:rPr>
        <w:t>Página principal</w:t>
      </w:r>
      <w:r>
        <w:t xml:space="preserve">. </w:t>
      </w:r>
      <w:hyperlink r:id="rId65" w:history="1">
        <w:r>
          <w:rPr>
            <w:rStyle w:val="Hipervnculo"/>
          </w:rPr>
          <w:t>https://es.minecraft.wiki/</w:t>
        </w:r>
      </w:hyperlink>
    </w:p>
    <w:p w14:paraId="275338BF" w14:textId="77777777" w:rsidR="001F21F8" w:rsidRDefault="00000000">
      <w:pPr>
        <w:spacing w:before="240" w:after="240"/>
      </w:pPr>
      <w:r>
        <w:t xml:space="preserve">Minecraft Wiki. (2026c). </w:t>
      </w:r>
      <w:r>
        <w:rPr>
          <w:i/>
          <w:iCs/>
        </w:rPr>
        <w:t>Tutoriales/Términos del juego</w:t>
      </w:r>
      <w:r>
        <w:t xml:space="preserve">. </w:t>
      </w:r>
      <w:hyperlink r:id="rId66" w:history="1">
        <w:r>
          <w:rPr>
            <w:rStyle w:val="Hipervnculo"/>
          </w:rPr>
          <w:t>https://minecraft.fandom.com/es/wiki/Tutoriales/Términos_del_juego</w:t>
        </w:r>
      </w:hyperlink>
    </w:p>
    <w:p w14:paraId="3EB4B08F" w14:textId="77777777" w:rsidR="001F21F8" w:rsidRDefault="001F21F8">
      <w:pPr>
        <w:pStyle w:val="guiazul"/>
        <w:ind w:left="300"/>
      </w:pPr>
    </w:p>
    <w:sectPr w:rsidR="001F21F8">
      <w:headerReference w:type="default" r:id="rId67"/>
      <w:footerReference w:type="default" r:id="rId68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CDF79" w14:textId="77777777" w:rsidR="000C68AE" w:rsidRDefault="000C68AE">
      <w:r>
        <w:separator/>
      </w:r>
    </w:p>
  </w:endnote>
  <w:endnote w:type="continuationSeparator" w:id="0">
    <w:p w14:paraId="4B95C185" w14:textId="77777777" w:rsidR="000C68AE" w:rsidRDefault="000C6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04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E51808" w14:paraId="1BE4FD95" w14:textId="77777777">
      <w:tblPrEx>
        <w:tblCellMar>
          <w:top w:w="0" w:type="dxa"/>
          <w:bottom w:w="0" w:type="dxa"/>
        </w:tblCellMar>
      </w:tblPrEx>
      <w:tc>
        <w:tcPr>
          <w:tcW w:w="1913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</w:tcPr>
        <w:p w14:paraId="78FDB0C0" w14:textId="77777777" w:rsidR="00000000" w:rsidRDefault="00000000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3772C0BE" w14:textId="77777777" w:rsidR="00000000" w:rsidRDefault="00000000">
          <w:pPr>
            <w:pStyle w:val="Encabezado"/>
            <w:jc w:val="right"/>
            <w:rPr>
              <w:sz w:val="16"/>
            </w:rPr>
          </w:pPr>
        </w:p>
      </w:tc>
      <w:tc>
        <w:tcPr>
          <w:tcW w:w="6431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485910C4" w14:textId="77777777" w:rsidR="00000000" w:rsidRDefault="00000000">
          <w:pPr>
            <w:pStyle w:val="Encabezado"/>
            <w:jc w:val="right"/>
          </w:pPr>
          <w:r>
            <w:rPr>
              <w:rFonts w:cs="Arial"/>
              <w:color w:val="241A61"/>
              <w:sz w:val="16"/>
            </w:rPr>
            <w:t xml:space="preserve">Descripción de requisitos del </w:t>
          </w:r>
          <w:proofErr w:type="spellStart"/>
          <w:r>
            <w:rPr>
              <w:rFonts w:cs="Arial"/>
              <w:color w:val="241A61"/>
              <w:sz w:val="16"/>
            </w:rPr>
            <w:t>sofware</w:t>
          </w:r>
          <w:proofErr w:type="spellEnd"/>
        </w:p>
      </w:tc>
    </w:tr>
  </w:tbl>
  <w:p w14:paraId="3AE0F075" w14:textId="77777777" w:rsidR="00000000" w:rsidRDefault="000000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04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E51808" w14:paraId="0CFCD804" w14:textId="77777777">
      <w:tblPrEx>
        <w:tblCellMar>
          <w:top w:w="0" w:type="dxa"/>
          <w:bottom w:w="0" w:type="dxa"/>
        </w:tblCellMar>
      </w:tblPrEx>
      <w:tc>
        <w:tcPr>
          <w:tcW w:w="1913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</w:tcPr>
        <w:p w14:paraId="690DA47A" w14:textId="77777777" w:rsidR="00000000" w:rsidRDefault="00000000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4B6BC6A5" w14:textId="77777777" w:rsidR="00000000" w:rsidRDefault="00000000">
          <w:pPr>
            <w:pStyle w:val="Encabezado"/>
            <w:jc w:val="right"/>
            <w:rPr>
              <w:sz w:val="16"/>
            </w:rPr>
          </w:pPr>
        </w:p>
      </w:tc>
      <w:tc>
        <w:tcPr>
          <w:tcW w:w="6431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00B0781E" w14:textId="77777777" w:rsidR="00000000" w:rsidRDefault="00000000">
          <w:pPr>
            <w:pStyle w:val="Encabezado"/>
            <w:jc w:val="right"/>
          </w:pPr>
          <w:r>
            <w:rPr>
              <w:rFonts w:cs="Arial"/>
              <w:color w:val="241A61"/>
              <w:sz w:val="16"/>
            </w:rPr>
            <w:t xml:space="preserve">Descripción de requisitos del </w:t>
          </w:r>
          <w:proofErr w:type="spellStart"/>
          <w:r>
            <w:rPr>
              <w:rFonts w:cs="Arial"/>
              <w:color w:val="241A61"/>
              <w:sz w:val="16"/>
            </w:rPr>
            <w:t>sofware</w:t>
          </w:r>
          <w:proofErr w:type="spellEnd"/>
        </w:p>
      </w:tc>
    </w:tr>
  </w:tbl>
  <w:p w14:paraId="5AF7BF02" w14:textId="77777777" w:rsidR="00000000" w:rsidRDefault="0000000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6CA9" w14:textId="77777777" w:rsidR="00000000" w:rsidRDefault="00000000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04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E51808" w14:paraId="34DE803F" w14:textId="77777777">
      <w:tblPrEx>
        <w:tblCellMar>
          <w:top w:w="0" w:type="dxa"/>
          <w:bottom w:w="0" w:type="dxa"/>
        </w:tblCellMar>
      </w:tblPrEx>
      <w:tc>
        <w:tcPr>
          <w:tcW w:w="1913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</w:tcPr>
        <w:p w14:paraId="4A8B0A5C" w14:textId="77777777" w:rsidR="00000000" w:rsidRDefault="00000000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531944BC" w14:textId="77777777" w:rsidR="00000000" w:rsidRDefault="00000000">
          <w:pPr>
            <w:pStyle w:val="Encabezado"/>
            <w:jc w:val="right"/>
            <w:rPr>
              <w:sz w:val="16"/>
            </w:rPr>
          </w:pPr>
        </w:p>
      </w:tc>
      <w:tc>
        <w:tcPr>
          <w:tcW w:w="6431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0B6ECDEC" w14:textId="77777777" w:rsidR="00000000" w:rsidRDefault="00000000">
          <w:pPr>
            <w:pStyle w:val="Encabezado"/>
            <w:jc w:val="right"/>
          </w:pPr>
          <w:r>
            <w:rPr>
              <w:rFonts w:cs="Arial"/>
              <w:color w:val="241A61"/>
              <w:sz w:val="16"/>
            </w:rPr>
            <w:t xml:space="preserve">Descripción de requisitos del </w:t>
          </w:r>
          <w:proofErr w:type="spellStart"/>
          <w:r>
            <w:rPr>
              <w:rFonts w:cs="Arial"/>
              <w:color w:val="241A61"/>
              <w:sz w:val="16"/>
            </w:rPr>
            <w:t>sofware</w:t>
          </w:r>
          <w:proofErr w:type="spellEnd"/>
        </w:p>
      </w:tc>
    </w:tr>
  </w:tbl>
  <w:p w14:paraId="56EABC7D" w14:textId="77777777" w:rsidR="00000000" w:rsidRDefault="00000000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CE97" w14:textId="77777777" w:rsidR="00000000" w:rsidRDefault="00000000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04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E51808" w14:paraId="7F551783" w14:textId="77777777">
      <w:tblPrEx>
        <w:tblCellMar>
          <w:top w:w="0" w:type="dxa"/>
          <w:bottom w:w="0" w:type="dxa"/>
        </w:tblCellMar>
      </w:tblPrEx>
      <w:tc>
        <w:tcPr>
          <w:tcW w:w="1913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</w:tcPr>
        <w:p w14:paraId="4A11FC6D" w14:textId="77777777" w:rsidR="00000000" w:rsidRDefault="00000000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2F0DBD03" w14:textId="77777777" w:rsidR="00000000" w:rsidRDefault="00000000">
          <w:pPr>
            <w:pStyle w:val="Encabezado"/>
            <w:jc w:val="right"/>
            <w:rPr>
              <w:sz w:val="16"/>
            </w:rPr>
          </w:pPr>
        </w:p>
      </w:tc>
      <w:tc>
        <w:tcPr>
          <w:tcW w:w="6431" w:type="dxa"/>
          <w:tcBorders>
            <w:top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3D18E6A5" w14:textId="77777777" w:rsidR="00000000" w:rsidRDefault="00000000">
          <w:pPr>
            <w:pStyle w:val="Encabezado"/>
            <w:jc w:val="right"/>
          </w:pPr>
          <w:r>
            <w:rPr>
              <w:rFonts w:cs="Arial"/>
              <w:color w:val="241A61"/>
              <w:sz w:val="16"/>
            </w:rPr>
            <w:t xml:space="preserve">Descripción de requisitos del </w:t>
          </w:r>
          <w:proofErr w:type="spellStart"/>
          <w:r>
            <w:rPr>
              <w:rFonts w:cs="Arial"/>
              <w:color w:val="241A61"/>
              <w:sz w:val="16"/>
            </w:rPr>
            <w:t>sofware</w:t>
          </w:r>
          <w:proofErr w:type="spellEnd"/>
        </w:p>
      </w:tc>
    </w:tr>
  </w:tbl>
  <w:p w14:paraId="7E73F90B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7C3E4" w14:textId="77777777" w:rsidR="000C68AE" w:rsidRDefault="000C68AE">
      <w:r>
        <w:rPr>
          <w:color w:val="000000"/>
        </w:rPr>
        <w:separator/>
      </w:r>
    </w:p>
  </w:footnote>
  <w:footnote w:type="continuationSeparator" w:id="0">
    <w:p w14:paraId="5DF992D7" w14:textId="77777777" w:rsidR="000C68AE" w:rsidRDefault="000C68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04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52"/>
      <w:gridCol w:w="5388"/>
      <w:gridCol w:w="1164"/>
    </w:tblGrid>
    <w:tr w:rsidR="00E51808" w14:paraId="6B2F60E8" w14:textId="77777777">
      <w:tblPrEx>
        <w:tblCellMar>
          <w:top w:w="0" w:type="dxa"/>
          <w:bottom w:w="0" w:type="dxa"/>
        </w:tblCellMar>
      </w:tblPrEx>
      <w:tc>
        <w:tcPr>
          <w:tcW w:w="1952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</w:tcPr>
        <w:p w14:paraId="59FE1220" w14:textId="77777777" w:rsidR="00000000" w:rsidRDefault="00000000">
          <w:pPr>
            <w:pStyle w:val="Encabezado"/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14A26331" wp14:editId="34C40713">
                <wp:extent cx="1150616" cy="464816"/>
                <wp:effectExtent l="0" t="0" r="0" b="0"/>
                <wp:docPr id="1276656181" name="Imagen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0616" cy="4648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8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030A407A" w14:textId="77777777" w:rsidR="00000000" w:rsidRDefault="00000000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3B583C8C" w14:textId="77777777" w:rsidR="00000000" w:rsidRDefault="00000000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164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4317917E" w14:textId="77777777" w:rsidR="00000000" w:rsidRDefault="00000000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7A3555F4" w14:textId="77777777" w:rsidR="00000000" w:rsidRDefault="00000000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13A59A72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11CB" w14:textId="77777777" w:rsidR="00000000" w:rsidRDefault="00000000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04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52"/>
      <w:gridCol w:w="5388"/>
      <w:gridCol w:w="1164"/>
    </w:tblGrid>
    <w:tr w:rsidR="00E51808" w14:paraId="03013F6A" w14:textId="77777777">
      <w:tblPrEx>
        <w:tblCellMar>
          <w:top w:w="0" w:type="dxa"/>
          <w:bottom w:w="0" w:type="dxa"/>
        </w:tblCellMar>
      </w:tblPrEx>
      <w:tc>
        <w:tcPr>
          <w:tcW w:w="1952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</w:tcPr>
        <w:p w14:paraId="0E656B82" w14:textId="77777777" w:rsidR="00000000" w:rsidRDefault="00000000">
          <w:pPr>
            <w:pStyle w:val="Encabezado"/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5F502730" wp14:editId="20FC3AA0">
                <wp:extent cx="1150616" cy="464816"/>
                <wp:effectExtent l="0" t="0" r="0" b="0"/>
                <wp:docPr id="1241367213" name="Imagen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0616" cy="4648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8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63DA02B0" w14:textId="77777777" w:rsidR="00000000" w:rsidRDefault="00000000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3DA5F713" w14:textId="77777777" w:rsidR="00000000" w:rsidRDefault="00000000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164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23046547" w14:textId="77777777" w:rsidR="00000000" w:rsidRDefault="00000000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7AAE124E" w14:textId="77777777" w:rsidR="00000000" w:rsidRDefault="00000000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61EA6966" w14:textId="77777777" w:rsidR="00000000" w:rsidRDefault="00000000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27091" w14:textId="77777777" w:rsidR="00000000" w:rsidRDefault="00000000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04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27"/>
      <w:gridCol w:w="5045"/>
      <w:gridCol w:w="1532"/>
    </w:tblGrid>
    <w:tr w:rsidR="00E51808" w14:paraId="29A6CBF6" w14:textId="77777777">
      <w:tblPrEx>
        <w:tblCellMar>
          <w:top w:w="0" w:type="dxa"/>
          <w:bottom w:w="0" w:type="dxa"/>
        </w:tblCellMar>
      </w:tblPrEx>
      <w:tc>
        <w:tcPr>
          <w:tcW w:w="1927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</w:tcPr>
        <w:p w14:paraId="4D7F8184" w14:textId="77777777" w:rsidR="00000000" w:rsidRDefault="00000000">
          <w:pPr>
            <w:pStyle w:val="Encabezado"/>
            <w:jc w:val="center"/>
          </w:pPr>
          <w:r>
            <w:rPr>
              <w:rFonts w:cs="Arial"/>
              <w:noProof/>
              <w:sz w:val="16"/>
            </w:rPr>
            <w:drawing>
              <wp:inline distT="0" distB="0" distL="0" distR="0" wp14:anchorId="0761CBF8" wp14:editId="4DDA9347">
                <wp:extent cx="678183" cy="678183"/>
                <wp:effectExtent l="0" t="0" r="7617" b="7617"/>
                <wp:docPr id="504931130" name="Imagen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3" cy="6781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5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2F9871E8" w14:textId="77777777" w:rsidR="00000000" w:rsidRDefault="00000000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proofErr w:type="spellStart"/>
          <w:r>
            <w:rPr>
              <w:rFonts w:cs="Arial"/>
              <w:b/>
              <w:bCs/>
              <w:color w:val="241A61"/>
            </w:rPr>
            <w:t>Minetico</w:t>
          </w:r>
          <w:proofErr w:type="spellEnd"/>
        </w:p>
        <w:p w14:paraId="065699AA" w14:textId="77777777" w:rsidR="00000000" w:rsidRDefault="00000000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32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4351D411" w14:textId="77777777" w:rsidR="00000000" w:rsidRDefault="00000000">
          <w:pPr>
            <w:pStyle w:val="Encabezado"/>
            <w:jc w:val="right"/>
          </w:pPr>
          <w:r>
            <w:rPr>
              <w:rFonts w:cs="Arial"/>
              <w:color w:val="241A61"/>
            </w:rPr>
            <w:t>Rev. [99.99]</w:t>
          </w:r>
        </w:p>
        <w:p w14:paraId="35416AB1" w14:textId="77777777" w:rsidR="00000000" w:rsidRDefault="00000000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color w:val="241A61"/>
            </w:rPr>
            <w:t>8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7EEB7707" w14:textId="77777777" w:rsidR="00000000" w:rsidRDefault="00000000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C73AF" w14:textId="77777777" w:rsidR="00000000" w:rsidRDefault="00000000">
    <w:pPr>
      <w:pStyle w:val="Encabezado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04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27"/>
      <w:gridCol w:w="5045"/>
      <w:gridCol w:w="1532"/>
    </w:tblGrid>
    <w:tr w:rsidR="00E51808" w14:paraId="0ACBCDCD" w14:textId="77777777">
      <w:tblPrEx>
        <w:tblCellMar>
          <w:top w:w="0" w:type="dxa"/>
          <w:bottom w:w="0" w:type="dxa"/>
        </w:tblCellMar>
      </w:tblPrEx>
      <w:tc>
        <w:tcPr>
          <w:tcW w:w="1927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</w:tcPr>
        <w:p w14:paraId="7B402AD7" w14:textId="77777777" w:rsidR="00000000" w:rsidRDefault="00000000">
          <w:pPr>
            <w:pStyle w:val="Encabezado"/>
            <w:jc w:val="center"/>
          </w:pPr>
          <w:r>
            <w:rPr>
              <w:rFonts w:cs="Arial"/>
              <w:noProof/>
              <w:sz w:val="16"/>
            </w:rPr>
            <w:drawing>
              <wp:inline distT="0" distB="0" distL="0" distR="0" wp14:anchorId="5550EEBF" wp14:editId="1CE3FB11">
                <wp:extent cx="678183" cy="678183"/>
                <wp:effectExtent l="0" t="0" r="7617" b="7617"/>
                <wp:docPr id="1989957369" name="Imagen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3" cy="6781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5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67B87DAD" w14:textId="77777777" w:rsidR="00000000" w:rsidRDefault="00000000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proofErr w:type="spellStart"/>
          <w:r>
            <w:rPr>
              <w:rFonts w:cs="Arial"/>
              <w:b/>
              <w:bCs/>
              <w:color w:val="241A61"/>
            </w:rPr>
            <w:t>Minetico</w:t>
          </w:r>
          <w:proofErr w:type="spellEnd"/>
        </w:p>
        <w:p w14:paraId="2BBA548E" w14:textId="77777777" w:rsidR="00000000" w:rsidRDefault="00000000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32" w:type="dxa"/>
          <w:tcBorders>
            <w:bottom w:val="single" w:sz="4" w:space="0" w:color="292929"/>
          </w:tcBorders>
          <w:tcMar>
            <w:top w:w="68" w:type="dxa"/>
            <w:left w:w="70" w:type="dxa"/>
            <w:bottom w:w="68" w:type="dxa"/>
            <w:right w:w="70" w:type="dxa"/>
          </w:tcMar>
          <w:vAlign w:val="center"/>
        </w:tcPr>
        <w:p w14:paraId="264A84FC" w14:textId="77777777" w:rsidR="00000000" w:rsidRDefault="00000000">
          <w:pPr>
            <w:pStyle w:val="Encabezado"/>
            <w:jc w:val="right"/>
          </w:pPr>
          <w:r>
            <w:rPr>
              <w:rFonts w:cs="Arial"/>
              <w:color w:val="241A61"/>
            </w:rPr>
            <w:t>Rev. [99.99]</w:t>
          </w:r>
        </w:p>
        <w:p w14:paraId="13DC7045" w14:textId="77777777" w:rsidR="00000000" w:rsidRDefault="00000000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color w:val="241A61"/>
            </w:rPr>
            <w:t>8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47A2F6EE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006A"/>
    <w:multiLevelType w:val="multilevel"/>
    <w:tmpl w:val="33CA1842"/>
    <w:lvl w:ilvl="0">
      <w:numFmt w:val="bullet"/>
      <w:lvlText w:val="-"/>
      <w:lvlJc w:val="left"/>
      <w:pPr>
        <w:ind w:left="66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3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2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20" w:hanging="360"/>
      </w:pPr>
      <w:rPr>
        <w:rFonts w:ascii="Wingdings" w:hAnsi="Wingdings"/>
      </w:rPr>
    </w:lvl>
  </w:abstractNum>
  <w:abstractNum w:abstractNumId="1" w15:restartNumberingAfterBreak="0">
    <w:nsid w:val="147A3787"/>
    <w:multiLevelType w:val="multilevel"/>
    <w:tmpl w:val="C7720E0A"/>
    <w:lvl w:ilvl="0"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5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720" w:hanging="360"/>
      </w:pPr>
      <w:rPr>
        <w:rFonts w:ascii="Wingdings" w:hAnsi="Wingdings"/>
      </w:rPr>
    </w:lvl>
  </w:abstractNum>
  <w:abstractNum w:abstractNumId="2" w15:restartNumberingAfterBreak="0">
    <w:nsid w:val="15093124"/>
    <w:multiLevelType w:val="multilevel"/>
    <w:tmpl w:val="E4BCB4E2"/>
    <w:lvl w:ilvl="0">
      <w:numFmt w:val="bullet"/>
      <w:lvlText w:val="-"/>
      <w:lvlJc w:val="left"/>
      <w:pPr>
        <w:ind w:left="72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BA23E41"/>
    <w:multiLevelType w:val="multilevel"/>
    <w:tmpl w:val="1A048A7E"/>
    <w:lvl w:ilvl="0">
      <w:numFmt w:val="bullet"/>
      <w:lvlText w:val="-"/>
      <w:lvlJc w:val="left"/>
      <w:pPr>
        <w:ind w:left="66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3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2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20" w:hanging="360"/>
      </w:pPr>
      <w:rPr>
        <w:rFonts w:ascii="Wingdings" w:hAnsi="Wingdings"/>
      </w:rPr>
    </w:lvl>
  </w:abstractNum>
  <w:abstractNum w:abstractNumId="4" w15:restartNumberingAfterBreak="0">
    <w:nsid w:val="20F46FF1"/>
    <w:multiLevelType w:val="multilevel"/>
    <w:tmpl w:val="7DA80192"/>
    <w:lvl w:ilvl="0">
      <w:numFmt w:val="bullet"/>
      <w:lvlText w:val="-"/>
      <w:lvlJc w:val="left"/>
      <w:pPr>
        <w:ind w:left="72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BBA3BE7"/>
    <w:multiLevelType w:val="multilevel"/>
    <w:tmpl w:val="80D84890"/>
    <w:styleLink w:val="WWOutlineListStyle"/>
    <w:lvl w:ilvl="0">
      <w:start w:val="1"/>
      <w:numFmt w:val="decimal"/>
      <w:pStyle w:val="Ttulo1"/>
      <w:lvlText w:val="%1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145" w:hanging="720"/>
      </w:pPr>
    </w:lvl>
    <w:lvl w:ilvl="2">
      <w:start w:val="1"/>
      <w:numFmt w:val="decimal"/>
      <w:pStyle w:val="Ttulo3"/>
      <w:lvlText w:val="%1.%2.%3"/>
      <w:lvlJc w:val="left"/>
      <w:pPr>
        <w:ind w:left="19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6" w15:restartNumberingAfterBreak="0">
    <w:nsid w:val="3A384735"/>
    <w:multiLevelType w:val="multilevel"/>
    <w:tmpl w:val="E430A2CC"/>
    <w:lvl w:ilvl="0">
      <w:numFmt w:val="bullet"/>
      <w:lvlText w:val="-"/>
      <w:lvlJc w:val="left"/>
      <w:pPr>
        <w:ind w:left="66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3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2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20" w:hanging="360"/>
      </w:pPr>
      <w:rPr>
        <w:rFonts w:ascii="Wingdings" w:hAnsi="Wingdings"/>
      </w:rPr>
    </w:lvl>
  </w:abstractNum>
  <w:abstractNum w:abstractNumId="7" w15:restartNumberingAfterBreak="0">
    <w:nsid w:val="40EC6F53"/>
    <w:multiLevelType w:val="multilevel"/>
    <w:tmpl w:val="1370070A"/>
    <w:lvl w:ilvl="0">
      <w:numFmt w:val="bullet"/>
      <w:lvlText w:val="-"/>
      <w:lvlJc w:val="left"/>
      <w:pPr>
        <w:ind w:left="66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3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2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20" w:hanging="360"/>
      </w:pPr>
      <w:rPr>
        <w:rFonts w:ascii="Wingdings" w:hAnsi="Wingdings"/>
      </w:rPr>
    </w:lvl>
  </w:abstractNum>
  <w:abstractNum w:abstractNumId="8" w15:restartNumberingAfterBreak="0">
    <w:nsid w:val="4F64763B"/>
    <w:multiLevelType w:val="multilevel"/>
    <w:tmpl w:val="171264D4"/>
    <w:lvl w:ilvl="0">
      <w:numFmt w:val="bullet"/>
      <w:lvlText w:val="-"/>
      <w:lvlJc w:val="left"/>
      <w:pPr>
        <w:ind w:left="66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3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2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20" w:hanging="360"/>
      </w:pPr>
      <w:rPr>
        <w:rFonts w:ascii="Wingdings" w:hAnsi="Wingdings"/>
      </w:rPr>
    </w:lvl>
  </w:abstractNum>
  <w:abstractNum w:abstractNumId="9" w15:restartNumberingAfterBreak="0">
    <w:nsid w:val="594209B2"/>
    <w:multiLevelType w:val="multilevel"/>
    <w:tmpl w:val="48020064"/>
    <w:lvl w:ilvl="0">
      <w:numFmt w:val="bullet"/>
      <w:lvlText w:val="-"/>
      <w:lvlJc w:val="left"/>
      <w:pPr>
        <w:ind w:left="72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7747327C"/>
    <w:multiLevelType w:val="multilevel"/>
    <w:tmpl w:val="1116E612"/>
    <w:lvl w:ilvl="0">
      <w:numFmt w:val="bullet"/>
      <w:lvlText w:val="-"/>
      <w:lvlJc w:val="left"/>
      <w:pPr>
        <w:ind w:left="66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3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2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20" w:hanging="360"/>
      </w:pPr>
      <w:rPr>
        <w:rFonts w:ascii="Wingdings" w:hAnsi="Wingdings"/>
      </w:rPr>
    </w:lvl>
  </w:abstractNum>
  <w:abstractNum w:abstractNumId="11" w15:restartNumberingAfterBreak="0">
    <w:nsid w:val="7BF07CBA"/>
    <w:multiLevelType w:val="multilevel"/>
    <w:tmpl w:val="80CC9B2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45" w:hanging="720"/>
      </w:pPr>
    </w:lvl>
    <w:lvl w:ilvl="2">
      <w:start w:val="1"/>
      <w:numFmt w:val="decimal"/>
      <w:lvlText w:val="%1.%2.%3"/>
      <w:lvlJc w:val="left"/>
      <w:pPr>
        <w:ind w:left="1920" w:hanging="720"/>
      </w:pPr>
    </w:lvl>
    <w:lvl w:ilvl="3">
      <w:start w:val="1"/>
      <w:numFmt w:val="decimal"/>
      <w:lvlText w:val="%1.%2.%3.%4"/>
      <w:lvlJc w:val="left"/>
      <w:pPr>
        <w:ind w:left="2880" w:hanging="1080"/>
      </w:pPr>
    </w:lvl>
    <w:lvl w:ilvl="4">
      <w:start w:val="1"/>
      <w:numFmt w:val="decimal"/>
      <w:lvlText w:val="%1.%2.%3.%4.%5"/>
      <w:lvlJc w:val="left"/>
      <w:pPr>
        <w:ind w:left="3480" w:hanging="1080"/>
      </w:pPr>
    </w:lvl>
    <w:lvl w:ilvl="5">
      <w:start w:val="1"/>
      <w:numFmt w:val="decimal"/>
      <w:lvlText w:val="%1.%2.%3.%4.%5.%6"/>
      <w:lvlJc w:val="left"/>
      <w:pPr>
        <w:ind w:left="4440" w:hanging="1440"/>
      </w:pPr>
    </w:lvl>
    <w:lvl w:ilvl="6">
      <w:start w:val="1"/>
      <w:numFmt w:val="decimal"/>
      <w:lvlText w:val="%1.%2.%3.%4.%5.%6.%7"/>
      <w:lvlJc w:val="left"/>
      <w:pPr>
        <w:ind w:left="5040" w:hanging="1440"/>
      </w:pPr>
    </w:lvl>
    <w:lvl w:ilvl="7">
      <w:start w:val="1"/>
      <w:numFmt w:val="decimal"/>
      <w:lvlText w:val="%1.%2.%3.%4.%5.%6.%7.%8"/>
      <w:lvlJc w:val="left"/>
      <w:pPr>
        <w:ind w:left="6000" w:hanging="1800"/>
      </w:pPr>
    </w:lvl>
    <w:lvl w:ilvl="8">
      <w:start w:val="1"/>
      <w:numFmt w:val="decimal"/>
      <w:lvlText w:val="%1.%2.%3.%4.%5.%6.%7.%8.%9"/>
      <w:lvlJc w:val="left"/>
      <w:pPr>
        <w:ind w:left="6960" w:hanging="2160"/>
      </w:pPr>
    </w:lvl>
  </w:abstractNum>
  <w:abstractNum w:abstractNumId="12" w15:restartNumberingAfterBreak="0">
    <w:nsid w:val="7D8E799F"/>
    <w:multiLevelType w:val="multilevel"/>
    <w:tmpl w:val="534A9E84"/>
    <w:lvl w:ilvl="0">
      <w:numFmt w:val="bullet"/>
      <w:lvlText w:val="-"/>
      <w:lvlJc w:val="left"/>
      <w:pPr>
        <w:ind w:left="720" w:hanging="360"/>
      </w:pPr>
      <w:rPr>
        <w:rFonts w:ascii="Aptos" w:hAnsi="Apto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7DE469F9"/>
    <w:multiLevelType w:val="multilevel"/>
    <w:tmpl w:val="A7F25C4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425005099">
    <w:abstractNumId w:val="5"/>
  </w:num>
  <w:num w:numId="2" w16cid:durableId="10575408">
    <w:abstractNumId w:val="11"/>
  </w:num>
  <w:num w:numId="3" w16cid:durableId="61875684">
    <w:abstractNumId w:val="1"/>
  </w:num>
  <w:num w:numId="4" w16cid:durableId="1507357949">
    <w:abstractNumId w:val="12"/>
  </w:num>
  <w:num w:numId="5" w16cid:durableId="1269240114">
    <w:abstractNumId w:val="4"/>
  </w:num>
  <w:num w:numId="6" w16cid:durableId="1477531752">
    <w:abstractNumId w:val="2"/>
  </w:num>
  <w:num w:numId="7" w16cid:durableId="1020855593">
    <w:abstractNumId w:val="9"/>
  </w:num>
  <w:num w:numId="8" w16cid:durableId="2085880633">
    <w:abstractNumId w:val="0"/>
  </w:num>
  <w:num w:numId="9" w16cid:durableId="976881036">
    <w:abstractNumId w:val="3"/>
  </w:num>
  <w:num w:numId="10" w16cid:durableId="42801438">
    <w:abstractNumId w:val="6"/>
  </w:num>
  <w:num w:numId="11" w16cid:durableId="1826506994">
    <w:abstractNumId w:val="10"/>
  </w:num>
  <w:num w:numId="12" w16cid:durableId="1384862338">
    <w:abstractNumId w:val="8"/>
  </w:num>
  <w:num w:numId="13" w16cid:durableId="882400748">
    <w:abstractNumId w:val="7"/>
  </w:num>
  <w:num w:numId="14" w16cid:durableId="8228131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F21F8"/>
    <w:rsid w:val="000C68AE"/>
    <w:rsid w:val="001F21F8"/>
    <w:rsid w:val="00220B7C"/>
    <w:rsid w:val="00C4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2BF4B"/>
  <w15:docId w15:val="{56BCCEB6-A31B-49DA-989A-49E4125B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indentado1"/>
    <w:uiPriority w:val="9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"/>
      <w:sz w:val="32"/>
      <w:szCs w:val="32"/>
    </w:rPr>
  </w:style>
  <w:style w:type="paragraph" w:styleId="Ttulo2">
    <w:name w:val="heading 2"/>
    <w:basedOn w:val="Normal"/>
    <w:next w:val="Normalindentado2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uiPriority w:val="9"/>
    <w:unhideWhenUsed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uiPriority w:val="9"/>
    <w:semiHidden/>
    <w:unhideWhenUsed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pPr>
      <w:ind w:left="240"/>
    </w:pPr>
  </w:style>
  <w:style w:type="paragraph" w:styleId="TDC4">
    <w:name w:val="toc 4"/>
    <w:basedOn w:val="Normal"/>
    <w:next w:val="Normal"/>
    <w:autoRedefine/>
    <w:pPr>
      <w:ind w:left="480"/>
    </w:pPr>
  </w:style>
  <w:style w:type="paragraph" w:styleId="TDC5">
    <w:name w:val="toc 5"/>
    <w:basedOn w:val="Normal"/>
    <w:next w:val="Normal"/>
    <w:autoRedefine/>
    <w:pPr>
      <w:ind w:left="720"/>
    </w:pPr>
  </w:style>
  <w:style w:type="paragraph" w:styleId="TDC6">
    <w:name w:val="toc 6"/>
    <w:basedOn w:val="Normal"/>
    <w:next w:val="Normal"/>
    <w:autoRedefine/>
    <w:pPr>
      <w:ind w:left="960"/>
    </w:pPr>
  </w:style>
  <w:style w:type="paragraph" w:styleId="TDC7">
    <w:name w:val="toc 7"/>
    <w:basedOn w:val="Normal"/>
    <w:next w:val="Normal"/>
    <w:autoRedefine/>
    <w:pPr>
      <w:ind w:left="1200"/>
    </w:pPr>
  </w:style>
  <w:style w:type="paragraph" w:styleId="TDC8">
    <w:name w:val="toc 8"/>
    <w:basedOn w:val="Normal"/>
    <w:next w:val="Normal"/>
    <w:autoRedefine/>
    <w:pPr>
      <w:ind w:left="1440"/>
    </w:pPr>
  </w:style>
  <w:style w:type="paragraph" w:styleId="TDC9">
    <w:name w:val="toc 9"/>
    <w:basedOn w:val="Normal"/>
    <w:next w:val="Normal"/>
    <w:autoRedefine/>
    <w:pPr>
      <w:ind w:left="1680"/>
    </w:pPr>
  </w:style>
  <w:style w:type="character" w:styleId="Hipervnculo">
    <w:name w:val="Hyperlink"/>
    <w:rPr>
      <w:color w:val="0000FF"/>
      <w:u w:val="single"/>
    </w:rPr>
  </w:style>
  <w:style w:type="paragraph" w:styleId="Textonotapie">
    <w:name w:val="footnote text"/>
    <w:basedOn w:val="Normal"/>
    <w:rPr>
      <w:szCs w:val="20"/>
    </w:rPr>
  </w:style>
  <w:style w:type="character" w:styleId="Refdenotaalpie">
    <w:name w:val="footnote reference"/>
    <w:rPr>
      <w:position w:val="0"/>
      <w:vertAlign w:val="superscript"/>
    </w:rPr>
  </w:style>
  <w:style w:type="paragraph" w:styleId="Listaconnmeros">
    <w:name w:val="List Number"/>
    <w:basedOn w:val="Normal"/>
    <w:pPr>
      <w:tabs>
        <w:tab w:val="left" w:pos="360"/>
      </w:tabs>
      <w:ind w:left="360" w:hanging="360"/>
    </w:pPr>
  </w:style>
  <w:style w:type="paragraph" w:styleId="Listaconnmeros2">
    <w:name w:val="List Number 2"/>
    <w:basedOn w:val="Normal"/>
    <w:pPr>
      <w:tabs>
        <w:tab w:val="left" w:pos="643"/>
      </w:tabs>
      <w:ind w:left="643" w:hanging="360"/>
    </w:pPr>
  </w:style>
  <w:style w:type="paragraph" w:styleId="Listaconnmeros3">
    <w:name w:val="List Number 3"/>
    <w:basedOn w:val="Normal"/>
    <w:pPr>
      <w:tabs>
        <w:tab w:val="left" w:pos="926"/>
      </w:tabs>
      <w:ind w:left="926" w:hanging="360"/>
    </w:pPr>
  </w:style>
  <w:style w:type="paragraph" w:styleId="Listaconnmeros4">
    <w:name w:val="List Number 4"/>
    <w:basedOn w:val="Normal"/>
    <w:pPr>
      <w:tabs>
        <w:tab w:val="left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left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left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left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left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left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left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ind w:left="2880"/>
    </w:pPr>
    <w:rPr>
      <w:rFonts w:cs="Arial"/>
    </w:rPr>
  </w:style>
  <w:style w:type="paragraph" w:styleId="Encabezadodelista">
    <w:name w:val="toa heading"/>
    <w:basedOn w:val="Normal"/>
    <w:next w:val="Normal"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pPr>
      <w:ind w:left="240" w:hanging="240"/>
    </w:pPr>
  </w:style>
  <w:style w:type="paragraph" w:styleId="ndice2">
    <w:name w:val="index 2"/>
    <w:basedOn w:val="Normal"/>
    <w:next w:val="Normal"/>
    <w:autoRedefine/>
    <w:pPr>
      <w:ind w:left="480" w:hanging="240"/>
    </w:pPr>
  </w:style>
  <w:style w:type="paragraph" w:styleId="ndice3">
    <w:name w:val="index 3"/>
    <w:basedOn w:val="Normal"/>
    <w:next w:val="Normal"/>
    <w:autoRedefine/>
    <w:pPr>
      <w:ind w:left="720" w:hanging="240"/>
    </w:pPr>
  </w:style>
  <w:style w:type="paragraph" w:styleId="ndice4">
    <w:name w:val="index 4"/>
    <w:basedOn w:val="Normal"/>
    <w:next w:val="Normal"/>
    <w:autoRedefine/>
    <w:pPr>
      <w:ind w:left="960" w:hanging="240"/>
    </w:pPr>
  </w:style>
  <w:style w:type="paragraph" w:styleId="ndice5">
    <w:name w:val="index 5"/>
    <w:basedOn w:val="Normal"/>
    <w:next w:val="Normal"/>
    <w:autoRedefine/>
    <w:pPr>
      <w:ind w:left="1200" w:hanging="240"/>
    </w:pPr>
  </w:style>
  <w:style w:type="paragraph" w:styleId="ndice6">
    <w:name w:val="index 6"/>
    <w:basedOn w:val="Normal"/>
    <w:next w:val="Normal"/>
    <w:autoRedefine/>
    <w:pPr>
      <w:ind w:left="1440" w:hanging="240"/>
    </w:pPr>
  </w:style>
  <w:style w:type="paragraph" w:styleId="ndice7">
    <w:name w:val="index 7"/>
    <w:basedOn w:val="Normal"/>
    <w:next w:val="Normal"/>
    <w:autoRedefine/>
    <w:pPr>
      <w:ind w:left="1680" w:hanging="240"/>
    </w:pPr>
  </w:style>
  <w:style w:type="paragraph" w:styleId="ndice8">
    <w:name w:val="index 8"/>
    <w:basedOn w:val="Normal"/>
    <w:next w:val="Normal"/>
    <w:autoRedefine/>
    <w:pPr>
      <w:ind w:left="1920" w:hanging="240"/>
    </w:pPr>
  </w:style>
  <w:style w:type="paragraph" w:styleId="ndice9">
    <w:name w:val="index 9"/>
    <w:basedOn w:val="Normal"/>
    <w:next w:val="Normal"/>
    <w:autoRedefine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uiPriority w:val="11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pPr>
      <w:ind w:left="480" w:hanging="480"/>
    </w:pPr>
  </w:style>
  <w:style w:type="paragraph" w:styleId="Textocomentario">
    <w:name w:val="annotation text"/>
    <w:basedOn w:val="Normal"/>
    <w:rPr>
      <w:szCs w:val="20"/>
    </w:rPr>
  </w:style>
  <w:style w:type="paragraph" w:styleId="Textoconsangra">
    <w:name w:val="table of authorities"/>
    <w:basedOn w:val="Normal"/>
    <w:next w:val="Normal"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cs="Arial"/>
      <w:b/>
      <w:bCs/>
      <w:kern w:val="3"/>
      <w:sz w:val="32"/>
      <w:szCs w:val="32"/>
    </w:rPr>
  </w:style>
  <w:style w:type="paragraph" w:styleId="Ttulodendice">
    <w:name w:val="index heading"/>
    <w:basedOn w:val="Normal"/>
    <w:next w:val="ndice1"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  <w:pPr>
      <w:numPr>
        <w:numId w:val="0"/>
      </w:numPr>
    </w:pPr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rPr>
      <w:sz w:val="16"/>
      <w:szCs w:val="16"/>
    </w:r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basedOn w:val="Portada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basedOn w:val="Portada"/>
    <w:pPr>
      <w:ind w:left="2880"/>
    </w:pPr>
    <w:rPr>
      <w:rFonts w:ascii="Arial" w:hAnsi="Arial"/>
      <w:b/>
      <w:bCs/>
      <w:color w:val="5F5F5F"/>
      <w:szCs w:val="22"/>
    </w:rPr>
  </w:style>
  <w:style w:type="paragraph" w:styleId="Prrafodelista">
    <w:name w:val="List Paragraph"/>
    <w:basedOn w:val="Normal"/>
    <w:pPr>
      <w:ind w:left="720"/>
    </w:pPr>
  </w:style>
  <w:style w:type="character" w:customStyle="1" w:styleId="Ttulo2Car">
    <w:name w:val="Título 2 Car"/>
    <w:rPr>
      <w:rFonts w:ascii="Arial" w:hAnsi="Arial" w:cs="Arial"/>
      <w:b/>
      <w:bCs/>
      <w:iCs/>
      <w:sz w:val="28"/>
      <w:szCs w:val="2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#_Toc225101721" TargetMode="External"/><Relationship Id="rId21" Type="http://schemas.openxmlformats.org/officeDocument/2006/relationships/hyperlink" Target="#_Toc225101716" TargetMode="External"/><Relationship Id="rId42" Type="http://schemas.openxmlformats.org/officeDocument/2006/relationships/hyperlink" Target="#_Toc225101737" TargetMode="External"/><Relationship Id="rId47" Type="http://schemas.openxmlformats.org/officeDocument/2006/relationships/hyperlink" Target="#_Toc225101742" TargetMode="External"/><Relationship Id="rId63" Type="http://schemas.openxmlformats.org/officeDocument/2006/relationships/hyperlink" Target="https://www.llama.com/" TargetMode="External"/><Relationship Id="rId68" Type="http://schemas.openxmlformats.org/officeDocument/2006/relationships/footer" Target="footer6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hyperlink" Target="#_Toc225101724" TargetMode="External"/><Relationship Id="rId11" Type="http://schemas.openxmlformats.org/officeDocument/2006/relationships/header" Target="header3.xml"/><Relationship Id="rId24" Type="http://schemas.openxmlformats.org/officeDocument/2006/relationships/hyperlink" Target="#_Toc225101719" TargetMode="External"/><Relationship Id="rId32" Type="http://schemas.openxmlformats.org/officeDocument/2006/relationships/hyperlink" Target="#_Toc225101727" TargetMode="External"/><Relationship Id="rId37" Type="http://schemas.openxmlformats.org/officeDocument/2006/relationships/hyperlink" Target="#_Toc225101732" TargetMode="External"/><Relationship Id="rId40" Type="http://schemas.openxmlformats.org/officeDocument/2006/relationships/hyperlink" Target="#_Toc225101735" TargetMode="External"/><Relationship Id="rId45" Type="http://schemas.openxmlformats.org/officeDocument/2006/relationships/hyperlink" Target="#_Toc225101740" TargetMode="External"/><Relationship Id="rId53" Type="http://schemas.openxmlformats.org/officeDocument/2006/relationships/hyperlink" Target="#_Toc225101748" TargetMode="External"/><Relationship Id="rId58" Type="http://schemas.openxmlformats.org/officeDocument/2006/relationships/image" Target="media/image6.jpeg"/><Relationship Id="rId66" Type="http://schemas.openxmlformats.org/officeDocument/2006/relationships/hyperlink" Target="https://minecraft.fandom.com/es/wiki/Tutoriales/T&#233;rminos_del_juego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ai.meta.com/research/publications/the-llama-3-herd-of-models/" TargetMode="External"/><Relationship Id="rId19" Type="http://schemas.openxmlformats.org/officeDocument/2006/relationships/hyperlink" Target="#_Toc225101714" TargetMode="External"/><Relationship Id="rId14" Type="http://schemas.openxmlformats.org/officeDocument/2006/relationships/footer" Target="footer3.xml"/><Relationship Id="rId22" Type="http://schemas.openxmlformats.org/officeDocument/2006/relationships/hyperlink" Target="#_Toc225101717" TargetMode="External"/><Relationship Id="rId27" Type="http://schemas.openxmlformats.org/officeDocument/2006/relationships/hyperlink" Target="#_Toc225101722" TargetMode="External"/><Relationship Id="rId30" Type="http://schemas.openxmlformats.org/officeDocument/2006/relationships/hyperlink" Target="#_Toc225101725" TargetMode="External"/><Relationship Id="rId35" Type="http://schemas.openxmlformats.org/officeDocument/2006/relationships/hyperlink" Target="#_Toc225101730" TargetMode="External"/><Relationship Id="rId43" Type="http://schemas.openxmlformats.org/officeDocument/2006/relationships/hyperlink" Target="#_Toc225101738" TargetMode="External"/><Relationship Id="rId48" Type="http://schemas.openxmlformats.org/officeDocument/2006/relationships/hyperlink" Target="#_Toc225101743" TargetMode="External"/><Relationship Id="rId56" Type="http://schemas.openxmlformats.org/officeDocument/2006/relationships/image" Target="media/image4.png"/><Relationship Id="rId64" Type="http://schemas.openxmlformats.org/officeDocument/2006/relationships/hyperlink" Target="https://minecraft.fandom.com/es/wiki/Bioma" TargetMode="External"/><Relationship Id="rId69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hyperlink" Target="#_Toc225101746" TargetMode="Externa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#_Toc225101720" TargetMode="External"/><Relationship Id="rId33" Type="http://schemas.openxmlformats.org/officeDocument/2006/relationships/hyperlink" Target="#_Toc225101728" TargetMode="External"/><Relationship Id="rId38" Type="http://schemas.openxmlformats.org/officeDocument/2006/relationships/hyperlink" Target="#_Toc225101733" TargetMode="External"/><Relationship Id="rId46" Type="http://schemas.openxmlformats.org/officeDocument/2006/relationships/hyperlink" Target="#_Toc225101741" TargetMode="External"/><Relationship Id="rId59" Type="http://schemas.openxmlformats.org/officeDocument/2006/relationships/image" Target="media/image7.png"/><Relationship Id="rId67" Type="http://schemas.openxmlformats.org/officeDocument/2006/relationships/header" Target="header7.xml"/><Relationship Id="rId20" Type="http://schemas.openxmlformats.org/officeDocument/2006/relationships/hyperlink" Target="#_Toc225101715" TargetMode="External"/><Relationship Id="rId41" Type="http://schemas.openxmlformats.org/officeDocument/2006/relationships/hyperlink" Target="#_Toc225101736" TargetMode="External"/><Relationship Id="rId54" Type="http://schemas.openxmlformats.org/officeDocument/2006/relationships/hyperlink" Target="#_Toc225101749" TargetMode="External"/><Relationship Id="rId62" Type="http://schemas.openxmlformats.org/officeDocument/2006/relationships/hyperlink" Target="https://www.llama.com/docs/overview/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yperlink" Target="#_Toc225101718" TargetMode="External"/><Relationship Id="rId28" Type="http://schemas.openxmlformats.org/officeDocument/2006/relationships/hyperlink" Target="#_Toc225101723" TargetMode="External"/><Relationship Id="rId36" Type="http://schemas.openxmlformats.org/officeDocument/2006/relationships/hyperlink" Target="#_Toc225101731" TargetMode="External"/><Relationship Id="rId49" Type="http://schemas.openxmlformats.org/officeDocument/2006/relationships/hyperlink" Target="#_Toc225101744" TargetMode="External"/><Relationship Id="rId57" Type="http://schemas.openxmlformats.org/officeDocument/2006/relationships/image" Target="media/image5.png"/><Relationship Id="rId10" Type="http://schemas.openxmlformats.org/officeDocument/2006/relationships/header" Target="header2.xml"/><Relationship Id="rId31" Type="http://schemas.openxmlformats.org/officeDocument/2006/relationships/hyperlink" Target="#_Toc225101726" TargetMode="External"/><Relationship Id="rId44" Type="http://schemas.openxmlformats.org/officeDocument/2006/relationships/hyperlink" Target="#_Toc225101739" TargetMode="External"/><Relationship Id="rId52" Type="http://schemas.openxmlformats.org/officeDocument/2006/relationships/hyperlink" Target="#_Toc225101747" TargetMode="External"/><Relationship Id="rId60" Type="http://schemas.openxmlformats.org/officeDocument/2006/relationships/image" Target="media/image8.png"/><Relationship Id="rId65" Type="http://schemas.openxmlformats.org/officeDocument/2006/relationships/hyperlink" Target="https://es.minecraft.wiki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5.xml"/><Relationship Id="rId39" Type="http://schemas.openxmlformats.org/officeDocument/2006/relationships/hyperlink" Target="#_Toc225101734" TargetMode="External"/><Relationship Id="rId34" Type="http://schemas.openxmlformats.org/officeDocument/2006/relationships/hyperlink" Target="#_Toc225101729" TargetMode="External"/><Relationship Id="rId50" Type="http://schemas.openxmlformats.org/officeDocument/2006/relationships/hyperlink" Target="#_Toc225101745" TargetMode="External"/><Relationship Id="rId55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C3DE1-5488-4043-A7AB-B052C3DAB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5881</Words>
  <Characters>32346</Characters>
  <Application>Microsoft Office Word</Application>
  <DocSecurity>0</DocSecurity>
  <Lines>269</Lines>
  <Paragraphs>76</Paragraphs>
  <ScaleCrop>false</ScaleCrop>
  <Company/>
  <LinksUpToDate>false</LinksUpToDate>
  <CharactersWithSpaces>38151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dc:description/>
  <cp:lastModifiedBy>Duvan Andres Alarcon Mora</cp:lastModifiedBy>
  <cp:revision>2</cp:revision>
  <cp:lastPrinted>2003-02-19T14:46:00Z</cp:lastPrinted>
  <dcterms:created xsi:type="dcterms:W3CDTF">2026-04-16T01:51:00Z</dcterms:created>
  <dcterms:modified xsi:type="dcterms:W3CDTF">2026-04-16T01:51:00Z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0x010100F7C89C81D91ED54087F735456AD4E4E6</vt:lpwstr>
  </property>
</Properties>
</file>